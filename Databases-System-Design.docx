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E09B7" w14:textId="77777777" w:rsidR="00E81978" w:rsidRPr="00F74269" w:rsidRDefault="006C1438">
      <w:pPr>
        <w:pStyle w:val="Title"/>
        <w:rPr>
          <w:b/>
          <w:sz w:val="36"/>
        </w:rPr>
      </w:pPr>
      <w:sdt>
        <w:sdtPr>
          <w:rPr>
            <w:b/>
            <w:sz w:val="36"/>
          </w:rPr>
          <w:alias w:val="Title:"/>
          <w:tag w:val="Title:"/>
          <w:id w:val="726351117"/>
          <w:placeholder>
            <w:docPart w:val="A716B49092DD4CCE93B1D31AA511310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C00B9">
            <w:rPr>
              <w:b/>
              <w:sz w:val="36"/>
            </w:rPr>
            <w:t>Database Systems Design</w:t>
          </w:r>
        </w:sdtContent>
      </w:sdt>
    </w:p>
    <w:p w14:paraId="50376D46" w14:textId="77777777" w:rsidR="00B823AA" w:rsidRDefault="00F74269" w:rsidP="00B823AA">
      <w:pPr>
        <w:pStyle w:val="Title2"/>
      </w:pPr>
      <w:r>
        <w:t>Piotr Wesoły 5TCS2 223953</w:t>
      </w:r>
    </w:p>
    <w:p w14:paraId="7967EE51" w14:textId="77777777" w:rsidR="00E81978" w:rsidRPr="00F74269" w:rsidRDefault="00F74269" w:rsidP="00B823AA">
      <w:pPr>
        <w:pStyle w:val="Title2"/>
        <w:rPr>
          <w:sz w:val="28"/>
        </w:rPr>
      </w:pPr>
      <w:r w:rsidRPr="00F74269">
        <w:rPr>
          <w:sz w:val="28"/>
        </w:rPr>
        <w:t>Laboratory Report</w:t>
      </w:r>
    </w:p>
    <w:p w14:paraId="232E9C1A" w14:textId="011AD85D" w:rsidR="00E81978" w:rsidRPr="008C4553" w:rsidRDefault="00F74269" w:rsidP="006F6859">
      <w:pPr>
        <w:pStyle w:val="Title"/>
        <w:rPr>
          <w:color w:val="002060"/>
        </w:rPr>
      </w:pPr>
      <w:r w:rsidRPr="008C4553">
        <w:rPr>
          <w:color w:val="002060"/>
        </w:rPr>
        <w:t>In</w:t>
      </w:r>
      <w:r w:rsidR="009C00B9">
        <w:rPr>
          <w:color w:val="002060"/>
        </w:rPr>
        <w:t xml:space="preserve"> this Report I will present my database </w:t>
      </w:r>
      <w:r w:rsidR="005D7669">
        <w:rPr>
          <w:color w:val="002060"/>
        </w:rPr>
        <w:t>for</w:t>
      </w:r>
      <w:r w:rsidR="009C00B9">
        <w:rPr>
          <w:color w:val="002060"/>
        </w:rPr>
        <w:t xml:space="preserve"> public library. I will show</w:t>
      </w:r>
      <w:r w:rsidR="00B60EE1">
        <w:rPr>
          <w:color w:val="002060"/>
        </w:rPr>
        <w:t xml:space="preserve"> the idea behind it,</w:t>
      </w:r>
      <w:r w:rsidR="009C00B9">
        <w:rPr>
          <w:color w:val="002060"/>
        </w:rPr>
        <w:t xml:space="preserve"> the diagram, code with which I created this database, input code, as well as the tables with examples. Later I will show the usefulness of this database using some query, which may be helpful in library.</w:t>
      </w:r>
    </w:p>
    <w:p w14:paraId="4E2762E4" w14:textId="77777777" w:rsidR="00E81978" w:rsidRPr="00922DF6" w:rsidRDefault="00F74269" w:rsidP="00C56A65">
      <w:pPr>
        <w:rPr>
          <w:noProof/>
        </w:rPr>
      </w:pPr>
      <w:r>
        <w:rPr>
          <w:noProof/>
        </w:rPr>
        <w:br w:type="page"/>
      </w:r>
    </w:p>
    <w:p w14:paraId="5809AFAD" w14:textId="77777777" w:rsidR="00C56A65" w:rsidRDefault="00C56A65" w:rsidP="00922DF6">
      <w:pPr>
        <w:rPr>
          <w:b/>
        </w:rPr>
      </w:pPr>
      <w:r>
        <w:rPr>
          <w:b/>
        </w:rPr>
        <w:lastRenderedPageBreak/>
        <w:t>Idea behind my database</w:t>
      </w:r>
    </w:p>
    <w:p w14:paraId="06A55A71" w14:textId="77777777" w:rsidR="00C56A65" w:rsidRPr="00C56A65" w:rsidRDefault="00C56A65" w:rsidP="00C56A65">
      <w:pPr>
        <w:spacing w:line="360" w:lineRule="auto"/>
        <w:jc w:val="both"/>
      </w:pPr>
      <w:r>
        <w:t xml:space="preserve">I wanted to create a useful database, which may be helpful at the local libraries. Those institution have a lot of data to be stored. Library employees have to know where the certain book is located, how many copies of it there is, is there any copies rented by customers, what is the condition of the rented and returned book, when customer should return and so on. There </w:t>
      </w:r>
      <w:proofErr w:type="gramStart"/>
      <w:r>
        <w:t>is</w:t>
      </w:r>
      <w:proofErr w:type="gramEnd"/>
      <w:r>
        <w:t xml:space="preserve"> no way employees are able to remember all that stuff, that is why databases are so helpful.</w:t>
      </w:r>
    </w:p>
    <w:p w14:paraId="108B4552" w14:textId="77777777" w:rsidR="00C56A65" w:rsidRDefault="00C56A65" w:rsidP="00922DF6">
      <w:pPr>
        <w:rPr>
          <w:b/>
        </w:rPr>
      </w:pPr>
    </w:p>
    <w:p w14:paraId="49EF0AF8" w14:textId="77777777" w:rsidR="00922DF6" w:rsidRPr="00922DF6" w:rsidRDefault="009C00B9" w:rsidP="00922DF6">
      <w:pPr>
        <w:rPr>
          <w:b/>
        </w:rPr>
      </w:pPr>
      <w:r>
        <w:rPr>
          <w:b/>
        </w:rPr>
        <w:t xml:space="preserve">Database model </w:t>
      </w:r>
    </w:p>
    <w:p w14:paraId="72849E10" w14:textId="77777777" w:rsidR="00F74269" w:rsidRDefault="00C56A65" w:rsidP="00C56A65">
      <w:pPr>
        <w:spacing w:line="360" w:lineRule="auto"/>
        <w:jc w:val="both"/>
      </w:pPr>
      <w:r>
        <w:t>Now let me</w:t>
      </w:r>
      <w:r w:rsidR="009C00B9">
        <w:t xml:space="preserve"> present the model of my database. </w:t>
      </w:r>
      <w:r>
        <w:t xml:space="preserve">It consists of 16 </w:t>
      </w:r>
      <w:proofErr w:type="gramStart"/>
      <w:r>
        <w:t>tables,</w:t>
      </w:r>
      <w:proofErr w:type="gramEnd"/>
      <w:r>
        <w:t xml:space="preserve"> each serves different purpose and in my opinion is crucial for flawless work of library. </w:t>
      </w:r>
      <w:r w:rsidR="009C00B9">
        <w:t xml:space="preserve">On the figure below you may find Lucid Chart which contains my model. </w:t>
      </w:r>
    </w:p>
    <w:p w14:paraId="64B0C113" w14:textId="77777777" w:rsidR="00C56A65" w:rsidRDefault="00C56A65" w:rsidP="00C56A65">
      <w:pPr>
        <w:spacing w:line="360" w:lineRule="auto"/>
        <w:jc w:val="both"/>
      </w:pPr>
      <w:r>
        <w:rPr>
          <w:noProof/>
        </w:rPr>
        <mc:AlternateContent>
          <mc:Choice Requires="wps">
            <w:drawing>
              <wp:anchor distT="0" distB="0" distL="114300" distR="114300" simplePos="0" relativeHeight="251659264" behindDoc="0" locked="0" layoutInCell="1" allowOverlap="1" wp14:anchorId="55DFFEBA" wp14:editId="0D3BFEE3">
                <wp:simplePos x="0" y="0"/>
                <wp:positionH relativeFrom="margin">
                  <wp:align>center</wp:align>
                </wp:positionH>
                <wp:positionV relativeFrom="paragraph">
                  <wp:posOffset>4462653</wp:posOffset>
                </wp:positionV>
                <wp:extent cx="7254875" cy="635"/>
                <wp:effectExtent l="0" t="0" r="3175" b="0"/>
                <wp:wrapTopAndBottom/>
                <wp:docPr id="1" name="Text Box 1"/>
                <wp:cNvGraphicFramePr/>
                <a:graphic xmlns:a="http://schemas.openxmlformats.org/drawingml/2006/main">
                  <a:graphicData uri="http://schemas.microsoft.com/office/word/2010/wordprocessingShape">
                    <wps:wsp>
                      <wps:cNvSpPr txBox="1"/>
                      <wps:spPr>
                        <a:xfrm>
                          <a:off x="0" y="0"/>
                          <a:ext cx="7254875" cy="635"/>
                        </a:xfrm>
                        <a:prstGeom prst="rect">
                          <a:avLst/>
                        </a:prstGeom>
                        <a:solidFill>
                          <a:prstClr val="white"/>
                        </a:solidFill>
                        <a:ln>
                          <a:noFill/>
                        </a:ln>
                      </wps:spPr>
                      <wps:txbx>
                        <w:txbxContent>
                          <w:p w14:paraId="469B2D50" w14:textId="5FC24D90" w:rsidR="00C56A65" w:rsidRPr="00AD58CF" w:rsidRDefault="00C56A65" w:rsidP="00C56A65">
                            <w:pPr>
                              <w:pStyle w:val="Caption"/>
                              <w:jc w:val="center"/>
                              <w:rPr>
                                <w:noProof/>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1</w:t>
                            </w:r>
                            <w:r w:rsidR="006C1438">
                              <w:rPr>
                                <w:noProof/>
                              </w:rPr>
                              <w:fldChar w:fldCharType="end"/>
                            </w:r>
                            <w:r>
                              <w:t>: Lucid Chart Model of my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DFFEBA" id="_x0000_t202" coordsize="21600,21600" o:spt="202" path="m,l,21600r21600,l21600,xe">
                <v:stroke joinstyle="miter"/>
                <v:path gradientshapeok="t" o:connecttype="rect"/>
              </v:shapetype>
              <v:shape id="Text Box 1" o:spid="_x0000_s1026" type="#_x0000_t202" style="position:absolute;left:0;text-align:left;margin-left:0;margin-top:351.4pt;width:571.25pt;height:.0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" stroked="f">
                <v:textbox style="mso-fit-shape-to-text:t" inset="0,0,0,0">
                  <w:txbxContent>
                    <w:p w14:paraId="469B2D50" w14:textId="5FC24D90" w:rsidR="00C56A65" w:rsidRPr="00AD58CF" w:rsidRDefault="00C56A65" w:rsidP="00C56A65">
                      <w:pPr>
                        <w:pStyle w:val="Caption"/>
                        <w:jc w:val="center"/>
                        <w:rPr>
                          <w:noProof/>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1</w:t>
                      </w:r>
                      <w:r w:rsidR="006C1438">
                        <w:rPr>
                          <w:noProof/>
                        </w:rPr>
                        <w:fldChar w:fldCharType="end"/>
                      </w:r>
                      <w:r>
                        <w:t>: Lucid Chart Model of my database</w:t>
                      </w:r>
                    </w:p>
                  </w:txbxContent>
                </v:textbox>
                <w10:wrap type="topAndBottom" anchorx="margin"/>
              </v:shape>
            </w:pict>
          </mc:Fallback>
        </mc:AlternateContent>
      </w:r>
      <w:r w:rsidRPr="00C56A65">
        <w:rPr>
          <w:noProof/>
          <w:lang w:val="pl-PL" w:eastAsia="pl-PL"/>
        </w:rPr>
        <w:drawing>
          <wp:anchor distT="0" distB="0" distL="114300" distR="114300" simplePos="0" relativeHeight="251657216" behindDoc="0" locked="0" layoutInCell="1" allowOverlap="1" wp14:anchorId="51AE11B9" wp14:editId="1DEAB615">
            <wp:simplePos x="0" y="0"/>
            <wp:positionH relativeFrom="page">
              <wp:align>left</wp:align>
            </wp:positionH>
            <wp:positionV relativeFrom="paragraph">
              <wp:posOffset>246380</wp:posOffset>
            </wp:positionV>
            <wp:extent cx="7721600" cy="4088765"/>
            <wp:effectExtent l="0" t="0" r="0" b="6985"/>
            <wp:wrapTopAndBottom/>
            <wp:docPr id="274" name="Picture 274" descr="C:\Users\Piotr Happy\Downloads\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otr Happy\Downloads\LIBRAR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21600" cy="408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BDA14" w14:textId="77777777" w:rsidR="00C56A65" w:rsidRDefault="00C56A65" w:rsidP="00C56A65">
      <w:pPr>
        <w:spacing w:line="360" w:lineRule="auto"/>
        <w:jc w:val="both"/>
      </w:pPr>
    </w:p>
    <w:p w14:paraId="521A2BD9" w14:textId="77777777" w:rsidR="00B60EE1" w:rsidRDefault="00B60EE1" w:rsidP="00C56A65">
      <w:pPr>
        <w:spacing w:line="360" w:lineRule="auto"/>
        <w:jc w:val="both"/>
      </w:pPr>
    </w:p>
    <w:p w14:paraId="511103F7" w14:textId="5B2A5FF1" w:rsidR="00B60EE1" w:rsidRDefault="00B60EE1" w:rsidP="00C56A65">
      <w:pPr>
        <w:spacing w:line="360" w:lineRule="auto"/>
        <w:jc w:val="both"/>
      </w:pPr>
    </w:p>
    <w:p w14:paraId="03AF7766" w14:textId="77777777" w:rsidR="00961E2D" w:rsidRDefault="00961E2D" w:rsidP="00C56A65">
      <w:pPr>
        <w:spacing w:line="360" w:lineRule="auto"/>
        <w:jc w:val="both"/>
      </w:pPr>
    </w:p>
    <w:p w14:paraId="14D1F64C" w14:textId="77777777" w:rsidR="00A51205" w:rsidRDefault="00C56A65" w:rsidP="00B60EE1">
      <w:pPr>
        <w:spacing w:line="360" w:lineRule="auto"/>
      </w:pPr>
      <w:r>
        <w:lastRenderedPageBreak/>
        <w:t>My model consists of 16 tables, amongst which are:</w:t>
      </w:r>
    </w:p>
    <w:p w14:paraId="55E273BC" w14:textId="77777777" w:rsidR="00C56A65" w:rsidRDefault="00C56A65" w:rsidP="00B60EE1">
      <w:pPr>
        <w:pStyle w:val="ListParagraph"/>
        <w:numPr>
          <w:ilvl w:val="0"/>
          <w:numId w:val="20"/>
        </w:numPr>
        <w:spacing w:line="360" w:lineRule="auto"/>
      </w:pPr>
      <w:r>
        <w:t xml:space="preserve">Books – this table stores the </w:t>
      </w:r>
      <w:r w:rsidR="00FA5F71">
        <w:t>name, number of pages, year of release, and other attributes required to describe given book. This table provides customer with most important descriptions about the book.</w:t>
      </w:r>
    </w:p>
    <w:p w14:paraId="6B7EE0FD" w14:textId="77777777" w:rsidR="00FA5F71" w:rsidRDefault="00FA5F71" w:rsidP="00B60EE1">
      <w:pPr>
        <w:pStyle w:val="ListParagraph"/>
        <w:numPr>
          <w:ilvl w:val="0"/>
          <w:numId w:val="20"/>
        </w:numPr>
        <w:spacing w:line="360" w:lineRule="auto"/>
      </w:pPr>
      <w:r>
        <w:t>Authors – in this table you can find people who worked on the certain book, there might be more than one person, for example there may be main author, co-author, illustrator, translator, and so on. That is why in this table you may find attributes such as foreign key to author name as well as foreign key to their role.</w:t>
      </w:r>
    </w:p>
    <w:p w14:paraId="7D8A471D" w14:textId="77777777" w:rsidR="00FA5F71" w:rsidRDefault="00FA5F71" w:rsidP="00B60EE1">
      <w:pPr>
        <w:pStyle w:val="ListParagraph"/>
        <w:numPr>
          <w:ilvl w:val="0"/>
          <w:numId w:val="20"/>
        </w:numPr>
        <w:spacing w:line="360" w:lineRule="auto"/>
      </w:pPr>
      <w:r>
        <w:t>Authors name – in this table are stored the names of artists who worked on books.</w:t>
      </w:r>
    </w:p>
    <w:p w14:paraId="3CD71175" w14:textId="77777777" w:rsidR="00FA5F71" w:rsidRDefault="00FA5F71" w:rsidP="00B60EE1">
      <w:pPr>
        <w:pStyle w:val="ListParagraph"/>
        <w:numPr>
          <w:ilvl w:val="0"/>
          <w:numId w:val="20"/>
        </w:numPr>
        <w:spacing w:line="360" w:lineRule="auto"/>
      </w:pPr>
      <w:r>
        <w:t>Roles – as mentioned before, roles are the professions of people working on book.</w:t>
      </w:r>
    </w:p>
    <w:p w14:paraId="21C57AF7" w14:textId="77777777" w:rsidR="00FA5F71" w:rsidRDefault="00FA5F71" w:rsidP="00B60EE1">
      <w:pPr>
        <w:pStyle w:val="ListParagraph"/>
        <w:numPr>
          <w:ilvl w:val="0"/>
          <w:numId w:val="20"/>
        </w:numPr>
        <w:spacing w:line="360" w:lineRule="auto"/>
      </w:pPr>
      <w:r>
        <w:t xml:space="preserve">Copies – here you may find the details about the copies of the book, so the distinct number of </w:t>
      </w:r>
      <w:proofErr w:type="gramStart"/>
      <w:r>
        <w:t>copy</w:t>
      </w:r>
      <w:proofErr w:type="gramEnd"/>
      <w:r>
        <w:t>, by which customer may identify given copy of a book, number of pages of this copy, as we all know some copies may have different number of pages. Other attributes are the state of copy, or the type of the cover.</w:t>
      </w:r>
    </w:p>
    <w:p w14:paraId="300B17D2" w14:textId="77777777" w:rsidR="00FA5F71" w:rsidRDefault="00FA5F71" w:rsidP="00B60EE1">
      <w:pPr>
        <w:pStyle w:val="ListParagraph"/>
        <w:numPr>
          <w:ilvl w:val="0"/>
          <w:numId w:val="20"/>
        </w:numPr>
        <w:spacing w:line="360" w:lineRule="auto"/>
      </w:pPr>
      <w:r>
        <w:t xml:space="preserve">Customer – in this table library can store the information about its customers, such as name, address or even number of penalties, caused by returning book after due date. </w:t>
      </w:r>
    </w:p>
    <w:p w14:paraId="349D8EB5" w14:textId="77777777" w:rsidR="00B60EE1" w:rsidRDefault="00B60EE1" w:rsidP="00B60EE1">
      <w:pPr>
        <w:pStyle w:val="ListParagraph"/>
        <w:numPr>
          <w:ilvl w:val="0"/>
          <w:numId w:val="20"/>
        </w:numPr>
        <w:spacing w:line="360" w:lineRule="auto"/>
      </w:pPr>
      <w:r>
        <w:t>Address – here are stores the addresses of the customers.</w:t>
      </w:r>
    </w:p>
    <w:p w14:paraId="1B78912B" w14:textId="77777777" w:rsidR="00B60EE1" w:rsidRDefault="00B60EE1" w:rsidP="00B60EE1">
      <w:pPr>
        <w:pStyle w:val="ListParagraph"/>
        <w:numPr>
          <w:ilvl w:val="0"/>
          <w:numId w:val="20"/>
        </w:numPr>
        <w:spacing w:line="360" w:lineRule="auto"/>
      </w:pPr>
      <w:r>
        <w:t>Cities – in this table one may find the cities in which customers are living.</w:t>
      </w:r>
    </w:p>
    <w:p w14:paraId="7B65E92C" w14:textId="77777777" w:rsidR="00B60EE1" w:rsidRDefault="00B60EE1" w:rsidP="00B60EE1">
      <w:pPr>
        <w:pStyle w:val="ListParagraph"/>
        <w:numPr>
          <w:ilvl w:val="0"/>
          <w:numId w:val="20"/>
        </w:numPr>
        <w:spacing w:line="360" w:lineRule="auto"/>
      </w:pPr>
      <w:r>
        <w:t>Renting – in this table library can store the details about each rented book. For example, which copy who rented, on what day and when should it be returned. If the book was returned the column “date of return” will be filled, which can be checked against the “when to return” column to see if the book was returned on time.</w:t>
      </w:r>
    </w:p>
    <w:p w14:paraId="0FAF32ED" w14:textId="77777777" w:rsidR="00B60EE1" w:rsidRDefault="00B60EE1" w:rsidP="00B60EE1">
      <w:pPr>
        <w:pStyle w:val="ListParagraph"/>
        <w:numPr>
          <w:ilvl w:val="0"/>
          <w:numId w:val="20"/>
        </w:numPr>
        <w:spacing w:line="360" w:lineRule="auto"/>
      </w:pPr>
      <w:r>
        <w:t>Age level – in this table we may find different age level, which will be assigned to books.</w:t>
      </w:r>
    </w:p>
    <w:p w14:paraId="4F415DFA" w14:textId="77777777" w:rsidR="00B60EE1" w:rsidRDefault="00B60EE1" w:rsidP="00B60EE1">
      <w:pPr>
        <w:pStyle w:val="ListParagraph"/>
        <w:numPr>
          <w:ilvl w:val="0"/>
          <w:numId w:val="20"/>
        </w:numPr>
        <w:spacing w:line="360" w:lineRule="auto"/>
      </w:pPr>
      <w:r>
        <w:t>Sections – in this table we may find sections of library in which the book is stored.</w:t>
      </w:r>
    </w:p>
    <w:p w14:paraId="19BF1C49" w14:textId="77777777" w:rsidR="00B60EE1" w:rsidRDefault="00B60EE1" w:rsidP="00B60EE1">
      <w:pPr>
        <w:pStyle w:val="ListParagraph"/>
        <w:numPr>
          <w:ilvl w:val="0"/>
          <w:numId w:val="20"/>
        </w:numPr>
        <w:spacing w:line="360" w:lineRule="auto"/>
      </w:pPr>
      <w:r>
        <w:t>Publishers – in this table we may find who published which book.</w:t>
      </w:r>
    </w:p>
    <w:p w14:paraId="53ACD58A" w14:textId="77777777" w:rsidR="00B60EE1" w:rsidRDefault="00B60EE1" w:rsidP="00B60EE1">
      <w:pPr>
        <w:pStyle w:val="ListParagraph"/>
        <w:numPr>
          <w:ilvl w:val="0"/>
          <w:numId w:val="20"/>
        </w:numPr>
        <w:spacing w:line="360" w:lineRule="auto"/>
      </w:pPr>
      <w:r>
        <w:t>Languages – in this table we may find languages in which the book were wither written or translated to.</w:t>
      </w:r>
    </w:p>
    <w:p w14:paraId="2888F1BD" w14:textId="77777777" w:rsidR="00B60EE1" w:rsidRDefault="00B60EE1" w:rsidP="00B60EE1">
      <w:pPr>
        <w:pStyle w:val="ListParagraph"/>
        <w:numPr>
          <w:ilvl w:val="0"/>
          <w:numId w:val="20"/>
        </w:numPr>
        <w:spacing w:line="360" w:lineRule="auto"/>
      </w:pPr>
      <w:r>
        <w:t>Rating – this table stores the reviews of either a customer or public figures. Each book can be rated in terms of 5 stars, as well as using typical review text.</w:t>
      </w:r>
    </w:p>
    <w:p w14:paraId="28AEBB00" w14:textId="77777777" w:rsidR="00C56A65" w:rsidRDefault="005449ED" w:rsidP="009C00B9">
      <w:pPr>
        <w:rPr>
          <w:b/>
        </w:rPr>
      </w:pPr>
      <w:r>
        <w:rPr>
          <w:noProof/>
        </w:rPr>
        <w:lastRenderedPageBreak/>
        <mc:AlternateContent>
          <mc:Choice Requires="wps">
            <w:drawing>
              <wp:anchor distT="0" distB="0" distL="114300" distR="114300" simplePos="0" relativeHeight="251663360" behindDoc="0" locked="0" layoutInCell="1" allowOverlap="1" wp14:anchorId="50580F3B" wp14:editId="5D4D2ED6">
                <wp:simplePos x="0" y="0"/>
                <wp:positionH relativeFrom="margin">
                  <wp:align>left</wp:align>
                </wp:positionH>
                <wp:positionV relativeFrom="paragraph">
                  <wp:posOffset>8619592</wp:posOffset>
                </wp:positionV>
                <wp:extent cx="5376545" cy="162789"/>
                <wp:effectExtent l="0" t="0" r="0" b="8890"/>
                <wp:wrapTopAndBottom/>
                <wp:docPr id="278" name="Text Box 278"/>
                <wp:cNvGraphicFramePr/>
                <a:graphic xmlns:a="http://schemas.openxmlformats.org/drawingml/2006/main">
                  <a:graphicData uri="http://schemas.microsoft.com/office/word/2010/wordprocessingShape">
                    <wps:wsp>
                      <wps:cNvSpPr txBox="1"/>
                      <wps:spPr>
                        <a:xfrm>
                          <a:off x="0" y="0"/>
                          <a:ext cx="5376545" cy="162789"/>
                        </a:xfrm>
                        <a:prstGeom prst="rect">
                          <a:avLst/>
                        </a:prstGeom>
                        <a:solidFill>
                          <a:prstClr val="white"/>
                        </a:solidFill>
                        <a:ln>
                          <a:noFill/>
                        </a:ln>
                      </wps:spPr>
                      <wps:txbx>
                        <w:txbxContent>
                          <w:p w14:paraId="3689DCC5" w14:textId="3EA37436" w:rsidR="005449ED" w:rsidRPr="008D4668" w:rsidRDefault="005449ED" w:rsidP="005449ED">
                            <w:pPr>
                              <w:pStyle w:val="Caption"/>
                              <w:jc w:val="center"/>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2</w:t>
                            </w:r>
                            <w:r w:rsidR="006C1438">
                              <w:rPr>
                                <w:noProof/>
                              </w:rPr>
                              <w:fldChar w:fldCharType="end"/>
                            </w:r>
                            <w:r>
                              <w:t>: First half of the SQL code, with which I created this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0F3B" id="Text Box 278" o:spid="_x0000_s1027" type="#_x0000_t202" style="position:absolute;left:0;text-align:left;margin-left:0;margin-top:678.7pt;width:423.35pt;height:12.8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" stroked="f">
                <v:textbox inset="0,0,0,0">
                  <w:txbxContent>
                    <w:p w14:paraId="3689DCC5" w14:textId="3EA37436" w:rsidR="005449ED" w:rsidRPr="008D4668" w:rsidRDefault="005449ED" w:rsidP="005449ED">
                      <w:pPr>
                        <w:pStyle w:val="Caption"/>
                        <w:jc w:val="center"/>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2</w:t>
                      </w:r>
                      <w:r w:rsidR="006C1438">
                        <w:rPr>
                          <w:noProof/>
                        </w:rPr>
                        <w:fldChar w:fldCharType="end"/>
                      </w:r>
                      <w:r>
                        <w:t>: First half of the SQL code, with which I created this database</w:t>
                      </w:r>
                    </w:p>
                  </w:txbxContent>
                </v:textbox>
                <w10:wrap type="topAndBottom" anchorx="margin"/>
              </v:shape>
            </w:pict>
          </mc:Fallback>
        </mc:AlternateContent>
      </w:r>
      <w:r w:rsidR="00B60EE1" w:rsidRPr="00B60EE1">
        <w:rPr>
          <w:noProof/>
        </w:rPr>
        <w:drawing>
          <wp:anchor distT="0" distB="0" distL="114300" distR="114300" simplePos="0" relativeHeight="251660288" behindDoc="0" locked="0" layoutInCell="1" allowOverlap="1" wp14:anchorId="750AB0DD" wp14:editId="3630086B">
            <wp:simplePos x="0" y="0"/>
            <wp:positionH relativeFrom="margin">
              <wp:posOffset>-248946</wp:posOffset>
            </wp:positionH>
            <wp:positionV relativeFrom="paragraph">
              <wp:posOffset>275616</wp:posOffset>
            </wp:positionV>
            <wp:extent cx="5193792" cy="8350625"/>
            <wp:effectExtent l="0" t="0" r="6985" b="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93792" cy="8350625"/>
                    </a:xfrm>
                    <a:prstGeom prst="rect">
                      <a:avLst/>
                    </a:prstGeom>
                  </pic:spPr>
                </pic:pic>
              </a:graphicData>
            </a:graphic>
            <wp14:sizeRelH relativeFrom="margin">
              <wp14:pctWidth>0</wp14:pctWidth>
            </wp14:sizeRelH>
            <wp14:sizeRelV relativeFrom="margin">
              <wp14:pctHeight>0</wp14:pctHeight>
            </wp14:sizeRelV>
          </wp:anchor>
        </w:drawing>
      </w:r>
      <w:r w:rsidR="00B60EE1" w:rsidRPr="00B60EE1">
        <w:rPr>
          <w:b/>
        </w:rPr>
        <w:t>SQL code</w:t>
      </w:r>
    </w:p>
    <w:p w14:paraId="5248B296" w14:textId="77777777" w:rsidR="00B60EE1" w:rsidRDefault="005449ED" w:rsidP="009C00B9">
      <w:r>
        <w:rPr>
          <w:noProof/>
        </w:rPr>
        <w:lastRenderedPageBreak/>
        <mc:AlternateContent>
          <mc:Choice Requires="wps">
            <w:drawing>
              <wp:anchor distT="0" distB="0" distL="114300" distR="114300" simplePos="0" relativeHeight="251665408" behindDoc="0" locked="0" layoutInCell="1" allowOverlap="1" wp14:anchorId="6BBFCDB4" wp14:editId="3843749E">
                <wp:simplePos x="0" y="0"/>
                <wp:positionH relativeFrom="column">
                  <wp:posOffset>-95250</wp:posOffset>
                </wp:positionH>
                <wp:positionV relativeFrom="paragraph">
                  <wp:posOffset>8580755</wp:posOffset>
                </wp:positionV>
                <wp:extent cx="5542280" cy="213995"/>
                <wp:effectExtent l="0" t="0" r="1270" b="0"/>
                <wp:wrapTopAndBottom/>
                <wp:docPr id="279" name="Text Box 279"/>
                <wp:cNvGraphicFramePr/>
                <a:graphic xmlns:a="http://schemas.openxmlformats.org/drawingml/2006/main">
                  <a:graphicData uri="http://schemas.microsoft.com/office/word/2010/wordprocessingShape">
                    <wps:wsp>
                      <wps:cNvSpPr txBox="1"/>
                      <wps:spPr>
                        <a:xfrm>
                          <a:off x="0" y="0"/>
                          <a:ext cx="5542280" cy="213995"/>
                        </a:xfrm>
                        <a:prstGeom prst="rect">
                          <a:avLst/>
                        </a:prstGeom>
                        <a:solidFill>
                          <a:prstClr val="white"/>
                        </a:solidFill>
                        <a:ln>
                          <a:noFill/>
                        </a:ln>
                      </wps:spPr>
                      <wps:txbx>
                        <w:txbxContent>
                          <w:p w14:paraId="0227BC3E" w14:textId="15A0AE77" w:rsidR="005449ED" w:rsidRPr="00E378BC" w:rsidRDefault="005449ED" w:rsidP="005449ED">
                            <w:pPr>
                              <w:pStyle w:val="Caption"/>
                              <w:jc w:val="center"/>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3</w:t>
                            </w:r>
                            <w:r w:rsidR="006C1438">
                              <w:rPr>
                                <w:noProof/>
                              </w:rPr>
                              <w:fldChar w:fldCharType="end"/>
                            </w:r>
                            <w:r>
                              <w:t>: Second</w:t>
                            </w:r>
                            <w:r w:rsidRPr="00DC373C">
                              <w:t xml:space="preserve"> half of the SQL code, with which I created this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FCDB4" id="Text Box 279" o:spid="_x0000_s1028" type="#_x0000_t202" style="position:absolute;left:0;text-align:left;margin-left:-7.5pt;margin-top:675.65pt;width:436.4pt;height:16.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" stroked="f">
                <v:textbox inset="0,0,0,0">
                  <w:txbxContent>
                    <w:p w14:paraId="0227BC3E" w14:textId="15A0AE77" w:rsidR="005449ED" w:rsidRPr="00E378BC" w:rsidRDefault="005449ED" w:rsidP="005449ED">
                      <w:pPr>
                        <w:pStyle w:val="Caption"/>
                        <w:jc w:val="center"/>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3</w:t>
                      </w:r>
                      <w:r w:rsidR="006C1438">
                        <w:rPr>
                          <w:noProof/>
                        </w:rPr>
                        <w:fldChar w:fldCharType="end"/>
                      </w:r>
                      <w:r>
                        <w:t>: Second</w:t>
                      </w:r>
                      <w:r w:rsidRPr="00DC373C">
                        <w:t xml:space="preserve"> half of the SQL code, with which I created this database</w:t>
                      </w:r>
                    </w:p>
                  </w:txbxContent>
                </v:textbox>
                <w10:wrap type="topAndBottom"/>
              </v:shape>
            </w:pict>
          </mc:Fallback>
        </mc:AlternateContent>
      </w:r>
      <w:r w:rsidRPr="005449ED">
        <w:rPr>
          <w:noProof/>
        </w:rPr>
        <w:drawing>
          <wp:anchor distT="0" distB="0" distL="114300" distR="114300" simplePos="0" relativeHeight="251661312" behindDoc="0" locked="0" layoutInCell="1" allowOverlap="1" wp14:anchorId="0EDD9F8D" wp14:editId="673EA901">
            <wp:simplePos x="0" y="0"/>
            <wp:positionH relativeFrom="margin">
              <wp:posOffset>-227330</wp:posOffset>
            </wp:positionH>
            <wp:positionV relativeFrom="paragraph">
              <wp:posOffset>1270</wp:posOffset>
            </wp:positionV>
            <wp:extent cx="5377180" cy="8536305"/>
            <wp:effectExtent l="0" t="0" r="0" b="0"/>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7180" cy="8536305"/>
                    </a:xfrm>
                    <a:prstGeom prst="rect">
                      <a:avLst/>
                    </a:prstGeom>
                  </pic:spPr>
                </pic:pic>
              </a:graphicData>
            </a:graphic>
            <wp14:sizeRelH relativeFrom="margin">
              <wp14:pctWidth>0</wp14:pctWidth>
            </wp14:sizeRelH>
            <wp14:sizeRelV relativeFrom="margin">
              <wp14:pctHeight>0</wp14:pctHeight>
            </wp14:sizeRelV>
          </wp:anchor>
        </w:drawing>
      </w:r>
    </w:p>
    <w:p w14:paraId="49F7F830" w14:textId="77777777" w:rsidR="00B60EE1" w:rsidRDefault="005449ED" w:rsidP="005659CE">
      <w:pPr>
        <w:spacing w:line="360" w:lineRule="auto"/>
        <w:jc w:val="both"/>
      </w:pPr>
      <w:r>
        <w:lastRenderedPageBreak/>
        <w:t>Figures 2 and 3 present the SQL code, which I wrote to create the database for library. You may find there all of the tables I mentioned before. The order of table creation is not random, in order to create some tables I first had to create a table which contain primary keys used in other tables. That is why I started from purple and pink table (look Fig.1). The general order of table creation is as follows:</w:t>
      </w:r>
    </w:p>
    <w:p w14:paraId="48F91F28" w14:textId="77777777" w:rsidR="005449ED" w:rsidRDefault="005449ED" w:rsidP="0076247E">
      <w:pPr>
        <w:pStyle w:val="ListParagraph"/>
        <w:numPr>
          <w:ilvl w:val="0"/>
          <w:numId w:val="21"/>
        </w:numPr>
        <w:spacing w:line="360" w:lineRule="auto"/>
      </w:pPr>
      <w:r>
        <w:t>First: Age levels, Sections, Publishers, Languages, Authors Na</w:t>
      </w:r>
      <w:r w:rsidR="0076247E">
        <w:t>me, Roles, Cities, Genre Names</w:t>
      </w:r>
      <w:r>
        <w:t>.</w:t>
      </w:r>
    </w:p>
    <w:p w14:paraId="182D1395" w14:textId="77777777" w:rsidR="005449ED" w:rsidRDefault="005449ED" w:rsidP="0076247E">
      <w:pPr>
        <w:pStyle w:val="ListParagraph"/>
        <w:numPr>
          <w:ilvl w:val="0"/>
          <w:numId w:val="21"/>
        </w:numPr>
        <w:spacing w:line="360" w:lineRule="auto"/>
      </w:pPr>
      <w:r>
        <w:t xml:space="preserve">Second: </w:t>
      </w:r>
      <w:proofErr w:type="gramStart"/>
      <w:r w:rsidR="0076247E">
        <w:t>Address(</w:t>
      </w:r>
      <w:proofErr w:type="gramEnd"/>
      <w:r w:rsidR="0076247E">
        <w:t>required cities)</w:t>
      </w:r>
      <w:r>
        <w:t>, Books (required Age levels, Sections, Publishers, Languages).</w:t>
      </w:r>
    </w:p>
    <w:p w14:paraId="1454EAA3" w14:textId="77777777" w:rsidR="0076247E" w:rsidRDefault="005449ED" w:rsidP="0076247E">
      <w:pPr>
        <w:pStyle w:val="ListParagraph"/>
        <w:numPr>
          <w:ilvl w:val="0"/>
          <w:numId w:val="21"/>
        </w:numPr>
        <w:spacing w:line="360" w:lineRule="auto"/>
      </w:pPr>
      <w:r>
        <w:t xml:space="preserve">Third: </w:t>
      </w:r>
      <w:r w:rsidR="0076247E">
        <w:t xml:space="preserve">Customers (required Address), </w:t>
      </w:r>
      <w:r>
        <w:t>Genres</w:t>
      </w:r>
      <w:r w:rsidR="0076247E">
        <w:t xml:space="preserve"> (required Genre Names, Books).</w:t>
      </w:r>
    </w:p>
    <w:p w14:paraId="18BA28D6" w14:textId="77777777" w:rsidR="0076247E" w:rsidRDefault="005449ED" w:rsidP="0076247E">
      <w:pPr>
        <w:pStyle w:val="ListParagraph"/>
        <w:numPr>
          <w:ilvl w:val="0"/>
          <w:numId w:val="21"/>
        </w:numPr>
        <w:spacing w:line="360" w:lineRule="auto"/>
      </w:pPr>
      <w:r>
        <w:t>Fourth:</w:t>
      </w:r>
      <w:r w:rsidR="0076247E">
        <w:t xml:space="preserve"> Ratings (required Customers, Books), Copies* (required Books, Publishers, Languages).</w:t>
      </w:r>
    </w:p>
    <w:p w14:paraId="38BD675E" w14:textId="77777777" w:rsidR="0076247E" w:rsidRDefault="0076247E" w:rsidP="0076247E">
      <w:pPr>
        <w:pStyle w:val="ListParagraph"/>
        <w:numPr>
          <w:ilvl w:val="0"/>
          <w:numId w:val="21"/>
        </w:numPr>
        <w:spacing w:line="360" w:lineRule="auto"/>
      </w:pPr>
      <w:r>
        <w:t xml:space="preserve">Fifth: </w:t>
      </w:r>
      <w:proofErr w:type="gramStart"/>
      <w:r>
        <w:t>Renting(</w:t>
      </w:r>
      <w:proofErr w:type="gramEnd"/>
      <w:r>
        <w:t xml:space="preserve">requires Customer, Copies), Authors* (requires Authors Name, Books). </w:t>
      </w:r>
    </w:p>
    <w:p w14:paraId="553361E1" w14:textId="77777777" w:rsidR="0076247E" w:rsidRPr="0076247E" w:rsidRDefault="0076247E" w:rsidP="0076247E">
      <w:pPr>
        <w:pStyle w:val="ListParagraph"/>
        <w:spacing w:line="360" w:lineRule="auto"/>
        <w:ind w:left="1440"/>
        <w:rPr>
          <w:b/>
          <w:sz w:val="20"/>
        </w:rPr>
      </w:pPr>
      <w:r w:rsidRPr="0076247E">
        <w:rPr>
          <w:b/>
          <w:sz w:val="20"/>
        </w:rPr>
        <w:t>*Could be implemented in earlier stage.</w:t>
      </w:r>
      <w:r>
        <w:rPr>
          <w:b/>
          <w:sz w:val="20"/>
        </w:rPr>
        <w:t xml:space="preserve"> The order is the same as in code.</w:t>
      </w:r>
      <w:r w:rsidRPr="0076247E">
        <w:rPr>
          <w:b/>
          <w:sz w:val="20"/>
        </w:rPr>
        <w:t xml:space="preserve"> </w:t>
      </w:r>
    </w:p>
    <w:p w14:paraId="2F3EE1AF" w14:textId="77777777" w:rsidR="002C2B07" w:rsidRDefault="002C2B07" w:rsidP="000A32A7">
      <w:pPr>
        <w:pStyle w:val="ListParagraph"/>
        <w:ind w:left="0" w:firstLine="709"/>
        <w:rPr>
          <w:b/>
        </w:rPr>
      </w:pPr>
    </w:p>
    <w:p w14:paraId="1A64D476" w14:textId="77777777" w:rsidR="0076247E" w:rsidRDefault="0076247E" w:rsidP="000A32A7">
      <w:pPr>
        <w:pStyle w:val="ListParagraph"/>
        <w:ind w:left="0" w:firstLine="709"/>
        <w:rPr>
          <w:b/>
        </w:rPr>
      </w:pPr>
      <w:r>
        <w:rPr>
          <w:b/>
        </w:rPr>
        <w:t>Input Code</w:t>
      </w:r>
    </w:p>
    <w:p w14:paraId="29377D33" w14:textId="77777777" w:rsidR="0076247E" w:rsidRDefault="0076247E" w:rsidP="00323F0E">
      <w:pPr>
        <w:pStyle w:val="ListParagraph"/>
        <w:spacing w:line="360" w:lineRule="auto"/>
        <w:ind w:left="0" w:firstLine="709"/>
      </w:pPr>
      <w:r>
        <w:t>Following pages will contain the code I wrote to input data into my database. The input contains of exemplary code:</w:t>
      </w:r>
    </w:p>
    <w:p w14:paraId="50CAC832" w14:textId="77777777" w:rsidR="0076247E" w:rsidRDefault="0076247E" w:rsidP="00323F0E">
      <w:pPr>
        <w:pStyle w:val="ListParagraph"/>
        <w:numPr>
          <w:ilvl w:val="0"/>
          <w:numId w:val="22"/>
        </w:numPr>
        <w:spacing w:line="360" w:lineRule="auto"/>
      </w:pPr>
      <w:r>
        <w:t>Age Levels: Kids, Teenagers, Adults, Elders</w:t>
      </w:r>
    </w:p>
    <w:p w14:paraId="0E6F08A0" w14:textId="77777777" w:rsidR="0076247E" w:rsidRDefault="0076247E" w:rsidP="00323F0E">
      <w:pPr>
        <w:pStyle w:val="ListParagraph"/>
        <w:numPr>
          <w:ilvl w:val="0"/>
          <w:numId w:val="22"/>
        </w:numPr>
        <w:spacing w:line="360" w:lineRule="auto"/>
      </w:pPr>
      <w:r>
        <w:t>Sections: Thrillers, Horrors, Crime, Adventure, Fantasy, …</w:t>
      </w:r>
    </w:p>
    <w:p w14:paraId="54AA8929" w14:textId="77777777" w:rsidR="0076247E" w:rsidRDefault="0076247E" w:rsidP="00323F0E">
      <w:pPr>
        <w:pStyle w:val="ListParagraph"/>
        <w:numPr>
          <w:ilvl w:val="0"/>
          <w:numId w:val="22"/>
        </w:numPr>
        <w:spacing w:line="360" w:lineRule="auto"/>
      </w:pPr>
      <w:r>
        <w:t>Languages: English, Italian, Polish, German, Spanish, …</w:t>
      </w:r>
    </w:p>
    <w:p w14:paraId="2D5CDC16" w14:textId="77777777" w:rsidR="0076247E" w:rsidRDefault="0076247E" w:rsidP="00323F0E">
      <w:pPr>
        <w:pStyle w:val="ListParagraph"/>
        <w:numPr>
          <w:ilvl w:val="0"/>
          <w:numId w:val="22"/>
        </w:numPr>
        <w:spacing w:line="360" w:lineRule="auto"/>
      </w:pPr>
      <w:r>
        <w:t xml:space="preserve">Genre Names: Poetry, Comedy, Thriller, </w:t>
      </w:r>
      <w:proofErr w:type="gramStart"/>
      <w:r>
        <w:t>Action,…</w:t>
      </w:r>
      <w:proofErr w:type="gramEnd"/>
    </w:p>
    <w:p w14:paraId="5E740AF0" w14:textId="77777777" w:rsidR="0076247E" w:rsidRDefault="0076247E" w:rsidP="00323F0E">
      <w:pPr>
        <w:pStyle w:val="ListParagraph"/>
        <w:numPr>
          <w:ilvl w:val="0"/>
          <w:numId w:val="22"/>
        </w:numPr>
        <w:spacing w:line="360" w:lineRule="auto"/>
      </w:pPr>
      <w:r>
        <w:t xml:space="preserve">Roles: Main author, Co-author, </w:t>
      </w:r>
      <w:proofErr w:type="gramStart"/>
      <w:r>
        <w:t>Translator,…</w:t>
      </w:r>
      <w:proofErr w:type="gramEnd"/>
    </w:p>
    <w:p w14:paraId="24D475F3" w14:textId="77777777" w:rsidR="0076247E" w:rsidRDefault="0076247E" w:rsidP="00323F0E">
      <w:pPr>
        <w:pStyle w:val="ListParagraph"/>
        <w:numPr>
          <w:ilvl w:val="0"/>
          <w:numId w:val="22"/>
        </w:numPr>
        <w:spacing w:line="360" w:lineRule="auto"/>
      </w:pPr>
      <w:r>
        <w:t xml:space="preserve">Cities: Lodz, Warsaw, New York, </w:t>
      </w:r>
      <w:proofErr w:type="gramStart"/>
      <w:r>
        <w:t>Sydney,…</w:t>
      </w:r>
      <w:proofErr w:type="gramEnd"/>
    </w:p>
    <w:p w14:paraId="05BDC02D" w14:textId="77777777" w:rsidR="0076247E" w:rsidRDefault="0076247E" w:rsidP="00323F0E">
      <w:pPr>
        <w:pStyle w:val="ListParagraph"/>
        <w:numPr>
          <w:ilvl w:val="0"/>
          <w:numId w:val="22"/>
        </w:numPr>
        <w:spacing w:line="360" w:lineRule="auto"/>
      </w:pPr>
      <w:r>
        <w:t>Authors Name: Fyodor Dostoyevsky, J.K. Rowling, …</w:t>
      </w:r>
    </w:p>
    <w:p w14:paraId="5B822A1B" w14:textId="77777777" w:rsidR="0076247E" w:rsidRDefault="00323F0E" w:rsidP="00323F0E">
      <w:pPr>
        <w:pStyle w:val="ListParagraph"/>
        <w:numPr>
          <w:ilvl w:val="0"/>
          <w:numId w:val="22"/>
        </w:numPr>
        <w:spacing w:line="360" w:lineRule="auto"/>
      </w:pPr>
      <w:r>
        <w:t xml:space="preserve">Publishers: </w:t>
      </w:r>
      <w:r w:rsidRPr="00323F0E">
        <w:t>Salamandra Infantil y Juvenil</w:t>
      </w:r>
      <w:r>
        <w:t xml:space="preserve">, </w:t>
      </w:r>
      <w:r w:rsidRPr="00323F0E">
        <w:t>W.A.B</w:t>
      </w:r>
      <w:r>
        <w:t>, …</w:t>
      </w:r>
    </w:p>
    <w:p w14:paraId="2B962AA5" w14:textId="77777777" w:rsidR="00323F0E" w:rsidRDefault="00323F0E" w:rsidP="00323F0E">
      <w:pPr>
        <w:pStyle w:val="ListParagraph"/>
        <w:numPr>
          <w:ilvl w:val="0"/>
          <w:numId w:val="22"/>
        </w:numPr>
        <w:spacing w:line="360" w:lineRule="auto"/>
      </w:pPr>
      <w:r>
        <w:t xml:space="preserve">Books: Harry Potter, Crime and </w:t>
      </w:r>
      <w:proofErr w:type="gramStart"/>
      <w:r>
        <w:t>Punishment,…</w:t>
      </w:r>
      <w:proofErr w:type="gramEnd"/>
    </w:p>
    <w:p w14:paraId="3AEED7CE" w14:textId="77777777" w:rsidR="00323F0E" w:rsidRDefault="00323F0E" w:rsidP="00323F0E">
      <w:pPr>
        <w:pStyle w:val="ListParagraph"/>
        <w:numPr>
          <w:ilvl w:val="0"/>
          <w:numId w:val="22"/>
        </w:numPr>
        <w:spacing w:line="360" w:lineRule="auto"/>
      </w:pPr>
      <w:r>
        <w:t>Address: Piotrkowska 45/3, Pomorska 54/</w:t>
      </w:r>
      <w:proofErr w:type="gramStart"/>
      <w:r>
        <w:t>4,…</w:t>
      </w:r>
      <w:proofErr w:type="gramEnd"/>
    </w:p>
    <w:p w14:paraId="77D9C7D5" w14:textId="77777777" w:rsidR="00323F0E" w:rsidRDefault="00323F0E" w:rsidP="00323F0E">
      <w:pPr>
        <w:pStyle w:val="ListParagraph"/>
        <w:numPr>
          <w:ilvl w:val="0"/>
          <w:numId w:val="22"/>
        </w:numPr>
        <w:spacing w:line="360" w:lineRule="auto"/>
      </w:pPr>
      <w:r>
        <w:t xml:space="preserve">Customers: Piotr Wesoły, John </w:t>
      </w:r>
      <w:proofErr w:type="gramStart"/>
      <w:r>
        <w:t>Smith,…</w:t>
      </w:r>
      <w:proofErr w:type="gramEnd"/>
    </w:p>
    <w:p w14:paraId="78D439F3" w14:textId="77777777" w:rsidR="00323F0E" w:rsidRDefault="00323F0E" w:rsidP="00323F0E">
      <w:pPr>
        <w:pStyle w:val="ListParagraph"/>
        <w:numPr>
          <w:ilvl w:val="0"/>
          <w:numId w:val="22"/>
        </w:numPr>
        <w:spacing w:line="360" w:lineRule="auto"/>
      </w:pPr>
      <w:r>
        <w:t>Copies: Copy of Harry Potter no.</w:t>
      </w:r>
      <w:proofErr w:type="gramStart"/>
      <w:r>
        <w:t>2000,…</w:t>
      </w:r>
      <w:proofErr w:type="gramEnd"/>
    </w:p>
    <w:p w14:paraId="00C01DFC" w14:textId="77777777" w:rsidR="00323F0E" w:rsidRDefault="00323F0E" w:rsidP="00323F0E">
      <w:pPr>
        <w:pStyle w:val="ListParagraph"/>
        <w:numPr>
          <w:ilvl w:val="0"/>
          <w:numId w:val="22"/>
        </w:numPr>
        <w:spacing w:line="360" w:lineRule="auto"/>
      </w:pPr>
      <w:r>
        <w:t>Renting: Piotr Wesoły rented Harry Potter, no. of copy 2000 on 13/01/</w:t>
      </w:r>
      <w:proofErr w:type="gramStart"/>
      <w:r>
        <w:t>2021,…</w:t>
      </w:r>
      <w:proofErr w:type="gramEnd"/>
    </w:p>
    <w:p w14:paraId="654B0604" w14:textId="77777777" w:rsidR="00323F0E" w:rsidRDefault="00323F0E" w:rsidP="00323F0E">
      <w:pPr>
        <w:pStyle w:val="ListParagraph"/>
        <w:spacing w:line="360" w:lineRule="auto"/>
        <w:ind w:left="1429"/>
      </w:pPr>
      <w:r>
        <w:rPr>
          <w:noProof/>
        </w:rPr>
        <w:lastRenderedPageBreak/>
        <mc:AlternateContent>
          <mc:Choice Requires="wps">
            <w:drawing>
              <wp:anchor distT="0" distB="0" distL="114300" distR="114300" simplePos="0" relativeHeight="251670528" behindDoc="0" locked="0" layoutInCell="1" allowOverlap="1" wp14:anchorId="69E681D3" wp14:editId="4B0F5C29">
                <wp:simplePos x="0" y="0"/>
                <wp:positionH relativeFrom="margin">
                  <wp:posOffset>1887220</wp:posOffset>
                </wp:positionH>
                <wp:positionV relativeFrom="paragraph">
                  <wp:posOffset>8744585</wp:posOffset>
                </wp:positionV>
                <wp:extent cx="2588895" cy="138430"/>
                <wp:effectExtent l="0" t="0" r="1905" b="0"/>
                <wp:wrapTopAndBottom/>
                <wp:docPr id="293" name="Text Box 293"/>
                <wp:cNvGraphicFramePr/>
                <a:graphic xmlns:a="http://schemas.openxmlformats.org/drawingml/2006/main">
                  <a:graphicData uri="http://schemas.microsoft.com/office/word/2010/wordprocessingShape">
                    <wps:wsp>
                      <wps:cNvSpPr txBox="1"/>
                      <wps:spPr>
                        <a:xfrm>
                          <a:off x="0" y="0"/>
                          <a:ext cx="2588895" cy="138430"/>
                        </a:xfrm>
                        <a:prstGeom prst="rect">
                          <a:avLst/>
                        </a:prstGeom>
                        <a:solidFill>
                          <a:prstClr val="white"/>
                        </a:solidFill>
                        <a:ln>
                          <a:noFill/>
                        </a:ln>
                      </wps:spPr>
                      <wps:txbx>
                        <w:txbxContent>
                          <w:p w14:paraId="7DDFB4A6" w14:textId="6361543B" w:rsidR="00323F0E" w:rsidRPr="00731FFE" w:rsidRDefault="00323F0E" w:rsidP="00323F0E">
                            <w:pPr>
                              <w:pStyle w:val="Caption"/>
                              <w:jc w:val="center"/>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4</w:t>
                            </w:r>
                            <w:r w:rsidR="006C1438">
                              <w:rPr>
                                <w:noProof/>
                              </w:rPr>
                              <w:fldChar w:fldCharType="end"/>
                            </w:r>
                            <w:r>
                              <w:t>: First 207 lines of input query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681D3" id="Text Box 293" o:spid="_x0000_s1029" type="#_x0000_t202" style="position:absolute;left:0;text-align:left;margin-left:148.6pt;margin-top:688.55pt;width:203.85pt;height:10.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" stroked="f">
                <v:textbox inset="0,0,0,0">
                  <w:txbxContent>
                    <w:p w14:paraId="7DDFB4A6" w14:textId="6361543B" w:rsidR="00323F0E" w:rsidRPr="00731FFE" w:rsidRDefault="00323F0E" w:rsidP="00323F0E">
                      <w:pPr>
                        <w:pStyle w:val="Caption"/>
                        <w:jc w:val="center"/>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4</w:t>
                      </w:r>
                      <w:r w:rsidR="006C1438">
                        <w:rPr>
                          <w:noProof/>
                        </w:rPr>
                        <w:fldChar w:fldCharType="end"/>
                      </w:r>
                      <w:r>
                        <w:t>: First 207 lines of input query code</w:t>
                      </w:r>
                    </w:p>
                  </w:txbxContent>
                </v:textbox>
                <w10:wrap type="topAndBottom" anchorx="margin"/>
              </v:shape>
            </w:pict>
          </mc:Fallback>
        </mc:AlternateContent>
      </w:r>
      <w:r w:rsidRPr="00323F0E">
        <w:rPr>
          <w:noProof/>
        </w:rPr>
        <w:drawing>
          <wp:anchor distT="0" distB="0" distL="114300" distR="114300" simplePos="0" relativeHeight="251666432" behindDoc="0" locked="0" layoutInCell="1" allowOverlap="1" wp14:anchorId="274F68F0" wp14:editId="2C798313">
            <wp:simplePos x="0" y="0"/>
            <wp:positionH relativeFrom="page">
              <wp:align>left</wp:align>
            </wp:positionH>
            <wp:positionV relativeFrom="paragraph">
              <wp:posOffset>534</wp:posOffset>
            </wp:positionV>
            <wp:extent cx="5076190" cy="8797925"/>
            <wp:effectExtent l="0" t="0" r="0" b="3175"/>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76190" cy="8797925"/>
                    </a:xfrm>
                    <a:prstGeom prst="rect">
                      <a:avLst/>
                    </a:prstGeom>
                  </pic:spPr>
                </pic:pic>
              </a:graphicData>
            </a:graphic>
            <wp14:sizeRelH relativeFrom="margin">
              <wp14:pctWidth>0</wp14:pctWidth>
            </wp14:sizeRelH>
          </wp:anchor>
        </w:drawing>
      </w:r>
      <w:r w:rsidRPr="00323F0E">
        <w:rPr>
          <w:noProof/>
        </w:rPr>
        <w:drawing>
          <wp:anchor distT="0" distB="0" distL="114300" distR="114300" simplePos="0" relativeHeight="251667456" behindDoc="0" locked="0" layoutInCell="1" allowOverlap="1" wp14:anchorId="4CA6391B" wp14:editId="1FE9AC68">
            <wp:simplePos x="0" y="0"/>
            <wp:positionH relativeFrom="page">
              <wp:align>right</wp:align>
            </wp:positionH>
            <wp:positionV relativeFrom="paragraph">
              <wp:posOffset>305</wp:posOffset>
            </wp:positionV>
            <wp:extent cx="3035300" cy="8797925"/>
            <wp:effectExtent l="0" t="0" r="0" b="3175"/>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35300" cy="8797925"/>
                    </a:xfrm>
                    <a:prstGeom prst="rect">
                      <a:avLst/>
                    </a:prstGeom>
                  </pic:spPr>
                </pic:pic>
              </a:graphicData>
            </a:graphic>
          </wp:anchor>
        </w:drawing>
      </w:r>
    </w:p>
    <w:p w14:paraId="0A32AD83" w14:textId="77777777" w:rsidR="00A736BD" w:rsidRDefault="00323F0E" w:rsidP="00323F0E">
      <w:pPr>
        <w:pStyle w:val="ListParagraph"/>
        <w:spacing w:line="360" w:lineRule="auto"/>
        <w:ind w:left="1429"/>
      </w:pPr>
      <w:r>
        <w:rPr>
          <w:noProof/>
        </w:rPr>
        <w:lastRenderedPageBreak/>
        <mc:AlternateContent>
          <mc:Choice Requires="wps">
            <w:drawing>
              <wp:anchor distT="0" distB="0" distL="114300" distR="114300" simplePos="0" relativeHeight="251672576" behindDoc="0" locked="0" layoutInCell="1" allowOverlap="1" wp14:anchorId="6287E553" wp14:editId="12758F4D">
                <wp:simplePos x="0" y="0"/>
                <wp:positionH relativeFrom="column">
                  <wp:posOffset>-343535</wp:posOffset>
                </wp:positionH>
                <wp:positionV relativeFrom="paragraph">
                  <wp:posOffset>4350385</wp:posOffset>
                </wp:positionV>
                <wp:extent cx="5943600" cy="635"/>
                <wp:effectExtent l="0" t="0" r="0" b="0"/>
                <wp:wrapTopAndBottom/>
                <wp:docPr id="294" name="Text Box 29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F8E4244" w14:textId="45235190" w:rsidR="00323F0E" w:rsidRPr="00AB294A" w:rsidRDefault="00323F0E" w:rsidP="00323F0E">
                            <w:pPr>
                              <w:pStyle w:val="Caption"/>
                              <w:jc w:val="center"/>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5</w:t>
                            </w:r>
                            <w:r w:rsidR="006C1438">
                              <w:rPr>
                                <w:noProof/>
                              </w:rPr>
                              <w:fldChar w:fldCharType="end"/>
                            </w:r>
                            <w:r>
                              <w:t>: Remaining lines of input query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7E553" id="Text Box 294" o:spid="_x0000_s1030" type="#_x0000_t202" style="position:absolute;left:0;text-align:left;margin-left:-27.05pt;margin-top:342.5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8z1MAIAAGgEAAAOAAAAZHJzL2Uyb0RvYy54bWysVMFu2zAMvQ/YPwi6L07SNli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" stroked="f">
                <v:textbox style="mso-fit-shape-to-text:t" inset="0,0,0,0">
                  <w:txbxContent>
                    <w:p w14:paraId="5F8E4244" w14:textId="45235190" w:rsidR="00323F0E" w:rsidRPr="00AB294A" w:rsidRDefault="00323F0E" w:rsidP="00323F0E">
                      <w:pPr>
                        <w:pStyle w:val="Caption"/>
                        <w:jc w:val="center"/>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5</w:t>
                      </w:r>
                      <w:r w:rsidR="006C1438">
                        <w:rPr>
                          <w:noProof/>
                        </w:rPr>
                        <w:fldChar w:fldCharType="end"/>
                      </w:r>
                      <w:r>
                        <w:t>: Remaining lines of input query code</w:t>
                      </w:r>
                    </w:p>
                  </w:txbxContent>
                </v:textbox>
                <w10:wrap type="topAndBottom"/>
              </v:shape>
            </w:pict>
          </mc:Fallback>
        </mc:AlternateContent>
      </w:r>
      <w:r w:rsidRPr="00323F0E">
        <w:rPr>
          <w:noProof/>
        </w:rPr>
        <w:drawing>
          <wp:anchor distT="0" distB="0" distL="114300" distR="114300" simplePos="0" relativeHeight="251668480" behindDoc="0" locked="0" layoutInCell="1" allowOverlap="1" wp14:anchorId="430730E6" wp14:editId="05EBBCAD">
            <wp:simplePos x="0" y="0"/>
            <wp:positionH relativeFrom="column">
              <wp:posOffset>-344119</wp:posOffset>
            </wp:positionH>
            <wp:positionV relativeFrom="paragraph">
              <wp:posOffset>152</wp:posOffset>
            </wp:positionV>
            <wp:extent cx="5943600" cy="4293235"/>
            <wp:effectExtent l="0" t="0" r="0" b="0"/>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293235"/>
                    </a:xfrm>
                    <a:prstGeom prst="rect">
                      <a:avLst/>
                    </a:prstGeom>
                  </pic:spPr>
                </pic:pic>
              </a:graphicData>
            </a:graphic>
          </wp:anchor>
        </w:drawing>
      </w:r>
    </w:p>
    <w:p w14:paraId="5537224D" w14:textId="77777777" w:rsidR="00A736BD" w:rsidRDefault="00CE0DAE" w:rsidP="00A736BD">
      <w:pPr>
        <w:rPr>
          <w:b/>
        </w:rPr>
      </w:pPr>
      <w:r w:rsidRPr="00CE0DAE">
        <w:rPr>
          <w:noProof/>
        </w:rPr>
        <w:drawing>
          <wp:anchor distT="0" distB="0" distL="114300" distR="114300" simplePos="0" relativeHeight="251682816" behindDoc="0" locked="0" layoutInCell="1" allowOverlap="1" wp14:anchorId="3FB1F983" wp14:editId="29BDE711">
            <wp:simplePos x="0" y="0"/>
            <wp:positionH relativeFrom="margin">
              <wp:align>center</wp:align>
            </wp:positionH>
            <wp:positionV relativeFrom="paragraph">
              <wp:posOffset>215265</wp:posOffset>
            </wp:positionV>
            <wp:extent cx="4959350" cy="1441450"/>
            <wp:effectExtent l="19050" t="19050" r="12700" b="25400"/>
            <wp:wrapSquare wrapText="bothSides"/>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59350" cy="1441450"/>
                    </a:xfrm>
                    <a:prstGeom prst="rect">
                      <a:avLst/>
                    </a:prstGeom>
                    <a:ln w="19050">
                      <a:solidFill>
                        <a:schemeClr val="accent4">
                          <a:lumMod val="40000"/>
                          <a:lumOff val="60000"/>
                        </a:schemeClr>
                      </a:solidFill>
                    </a:ln>
                  </pic:spPr>
                </pic:pic>
              </a:graphicData>
            </a:graphic>
            <wp14:sizeRelH relativeFrom="margin">
              <wp14:pctWidth>0</wp14:pctWidth>
            </wp14:sizeRelH>
            <wp14:sizeRelV relativeFrom="margin">
              <wp14:pctHeight>0</wp14:pctHeight>
            </wp14:sizeRelV>
          </wp:anchor>
        </w:drawing>
      </w:r>
      <w:r w:rsidR="00A736BD">
        <w:rPr>
          <w:b/>
        </w:rPr>
        <w:t>Tables with examples</w:t>
      </w:r>
    </w:p>
    <w:p w14:paraId="3F2BC827" w14:textId="77777777" w:rsidR="004C0662" w:rsidRDefault="00CE0DAE" w:rsidP="00A736BD">
      <w:pPr>
        <w:rPr>
          <w:b/>
        </w:rPr>
      </w:pPr>
      <w:r>
        <w:rPr>
          <w:noProof/>
        </w:rPr>
        <mc:AlternateContent>
          <mc:Choice Requires="wps">
            <w:drawing>
              <wp:anchor distT="0" distB="0" distL="114300" distR="114300" simplePos="0" relativeHeight="251678720" behindDoc="0" locked="0" layoutInCell="1" allowOverlap="1" wp14:anchorId="75562DCC" wp14:editId="0627D4E9">
                <wp:simplePos x="0" y="0"/>
                <wp:positionH relativeFrom="column">
                  <wp:posOffset>1433195</wp:posOffset>
                </wp:positionH>
                <wp:positionV relativeFrom="paragraph">
                  <wp:posOffset>1320800</wp:posOffset>
                </wp:positionV>
                <wp:extent cx="3042920" cy="153035"/>
                <wp:effectExtent l="0" t="0" r="5080" b="0"/>
                <wp:wrapSquare wrapText="bothSides"/>
                <wp:docPr id="305" name="Text Box 305"/>
                <wp:cNvGraphicFramePr/>
                <a:graphic xmlns:a="http://schemas.openxmlformats.org/drawingml/2006/main">
                  <a:graphicData uri="http://schemas.microsoft.com/office/word/2010/wordprocessingShape">
                    <wps:wsp>
                      <wps:cNvSpPr txBox="1"/>
                      <wps:spPr>
                        <a:xfrm>
                          <a:off x="0" y="0"/>
                          <a:ext cx="3042920" cy="153035"/>
                        </a:xfrm>
                        <a:prstGeom prst="rect">
                          <a:avLst/>
                        </a:prstGeom>
                        <a:solidFill>
                          <a:prstClr val="white"/>
                        </a:solidFill>
                        <a:ln>
                          <a:noFill/>
                        </a:ln>
                      </wps:spPr>
                      <wps:txbx>
                        <w:txbxContent>
                          <w:p w14:paraId="2ACF6A01" w14:textId="7AAF407C" w:rsidR="00A736BD" w:rsidRPr="007453DE" w:rsidRDefault="00A736BD" w:rsidP="00A736BD">
                            <w:pPr>
                              <w:pStyle w:val="Caption"/>
                              <w:jc w:val="center"/>
                              <w:rPr>
                                <w:b/>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6</w:t>
                            </w:r>
                            <w:r w:rsidR="006C1438">
                              <w:rPr>
                                <w:noProof/>
                              </w:rPr>
                              <w:fldChar w:fldCharType="end"/>
                            </w:r>
                            <w:r>
                              <w:t>:</w:t>
                            </w:r>
                            <w:r w:rsidRPr="00A736BD">
                              <w:t xml:space="preserve"> </w:t>
                            </w:r>
                            <w:r>
                              <w:t>All attributes from table Books</w:t>
                            </w:r>
                          </w:p>
                          <w:p w14:paraId="7222716A" w14:textId="77777777" w:rsidR="00A736BD" w:rsidRPr="000B1EAB" w:rsidRDefault="00A736BD" w:rsidP="00A736BD">
                            <w:pPr>
                              <w:pStyle w:val="Caption"/>
                              <w:rPr>
                                <w:b/>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562DCC" id="Text Box 305" o:spid="_x0000_s1031" type="#_x0000_t202" style="position:absolute;left:0;text-align:left;margin-left:112.85pt;margin-top:104pt;width:239.6pt;height:12.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" stroked="f">
                <v:textbox inset="0,0,0,0">
                  <w:txbxContent>
                    <w:p w14:paraId="2ACF6A01" w14:textId="7AAF407C" w:rsidR="00A736BD" w:rsidRPr="007453DE" w:rsidRDefault="00A736BD" w:rsidP="00A736BD">
                      <w:pPr>
                        <w:pStyle w:val="Caption"/>
                        <w:jc w:val="center"/>
                        <w:rPr>
                          <w:b/>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6</w:t>
                      </w:r>
                      <w:r w:rsidR="006C1438">
                        <w:rPr>
                          <w:noProof/>
                        </w:rPr>
                        <w:fldChar w:fldCharType="end"/>
                      </w:r>
                      <w:r>
                        <w:t>:</w:t>
                      </w:r>
                      <w:r w:rsidRPr="00A736BD">
                        <w:t xml:space="preserve"> </w:t>
                      </w:r>
                      <w:r>
                        <w:t>All attributes from table Books</w:t>
                      </w:r>
                    </w:p>
                    <w:p w14:paraId="7222716A" w14:textId="77777777" w:rsidR="00A736BD" w:rsidRPr="000B1EAB" w:rsidRDefault="00A736BD" w:rsidP="00A736BD">
                      <w:pPr>
                        <w:pStyle w:val="Caption"/>
                        <w:rPr>
                          <w:b/>
                          <w:sz w:val="24"/>
                          <w:szCs w:val="24"/>
                        </w:rPr>
                      </w:pPr>
                    </w:p>
                  </w:txbxContent>
                </v:textbox>
                <w10:wrap type="square"/>
              </v:shape>
            </w:pict>
          </mc:Fallback>
        </mc:AlternateContent>
      </w:r>
      <w:r w:rsidRPr="00A736BD">
        <w:rPr>
          <w:b/>
          <w:noProof/>
        </w:rPr>
        <w:drawing>
          <wp:anchor distT="0" distB="0" distL="114300" distR="114300" simplePos="0" relativeHeight="251676672" behindDoc="0" locked="0" layoutInCell="1" allowOverlap="1" wp14:anchorId="411FB467" wp14:editId="7858B160">
            <wp:simplePos x="0" y="0"/>
            <wp:positionH relativeFrom="margin">
              <wp:posOffset>1447800</wp:posOffset>
            </wp:positionH>
            <wp:positionV relativeFrom="paragraph">
              <wp:posOffset>1489075</wp:posOffset>
            </wp:positionV>
            <wp:extent cx="3042920" cy="1971040"/>
            <wp:effectExtent l="19050" t="19050" r="24130" b="10160"/>
            <wp:wrapSquare wrapText="bothSides"/>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42920" cy="1971040"/>
                    </a:xfrm>
                    <a:prstGeom prst="rect">
                      <a:avLst/>
                    </a:prstGeom>
                    <a:ln w="19050">
                      <a:solidFill>
                        <a:schemeClr val="accent5">
                          <a:lumMod val="40000"/>
                          <a:lumOff val="60000"/>
                        </a:schemeClr>
                      </a:solidFill>
                    </a:ln>
                  </pic:spPr>
                </pic:pic>
              </a:graphicData>
            </a:graphic>
            <wp14:sizeRelH relativeFrom="page">
              <wp14:pctWidth>0</wp14:pctWidth>
            </wp14:sizeRelH>
            <wp14:sizeRelV relativeFrom="page">
              <wp14:pctHeight>0</wp14:pctHeight>
            </wp14:sizeRelV>
          </wp:anchor>
        </w:drawing>
      </w:r>
    </w:p>
    <w:p w14:paraId="0DAA5464" w14:textId="77777777" w:rsidR="004C0662" w:rsidRPr="004C0662" w:rsidRDefault="004C0662" w:rsidP="004C0662"/>
    <w:p w14:paraId="5A743A19" w14:textId="77777777" w:rsidR="004C0662" w:rsidRPr="004C0662" w:rsidRDefault="004C0662" w:rsidP="004C0662"/>
    <w:p w14:paraId="37E5ACA5" w14:textId="77777777" w:rsidR="004C0662" w:rsidRPr="004C0662" w:rsidRDefault="004C0662" w:rsidP="004C0662"/>
    <w:p w14:paraId="011D0E70" w14:textId="77777777" w:rsidR="004C0662" w:rsidRDefault="004C0662" w:rsidP="004C0662"/>
    <w:p w14:paraId="52BF7FA8" w14:textId="77777777" w:rsidR="00A736BD" w:rsidRDefault="00CE0DAE" w:rsidP="004C0662">
      <w:r>
        <w:rPr>
          <w:noProof/>
        </w:rPr>
        <mc:AlternateContent>
          <mc:Choice Requires="wps">
            <w:drawing>
              <wp:anchor distT="0" distB="0" distL="114300" distR="114300" simplePos="0" relativeHeight="251675648" behindDoc="0" locked="0" layoutInCell="1" allowOverlap="1" wp14:anchorId="7D99A788" wp14:editId="0ABD0FC2">
                <wp:simplePos x="0" y="0"/>
                <wp:positionH relativeFrom="margin">
                  <wp:align>center</wp:align>
                </wp:positionH>
                <wp:positionV relativeFrom="paragraph">
                  <wp:posOffset>390017</wp:posOffset>
                </wp:positionV>
                <wp:extent cx="7370445" cy="177800"/>
                <wp:effectExtent l="0" t="0" r="1905" b="0"/>
                <wp:wrapTopAndBottom/>
                <wp:docPr id="303" name="Text Box 303"/>
                <wp:cNvGraphicFramePr/>
                <a:graphic xmlns:a="http://schemas.openxmlformats.org/drawingml/2006/main">
                  <a:graphicData uri="http://schemas.microsoft.com/office/word/2010/wordprocessingShape">
                    <wps:wsp>
                      <wps:cNvSpPr txBox="1"/>
                      <wps:spPr>
                        <a:xfrm>
                          <a:off x="0" y="0"/>
                          <a:ext cx="7370445" cy="177800"/>
                        </a:xfrm>
                        <a:prstGeom prst="rect">
                          <a:avLst/>
                        </a:prstGeom>
                        <a:solidFill>
                          <a:prstClr val="white"/>
                        </a:solidFill>
                        <a:ln>
                          <a:noFill/>
                        </a:ln>
                      </wps:spPr>
                      <wps:txbx>
                        <w:txbxContent>
                          <w:p w14:paraId="183C8459" w14:textId="233D107B" w:rsidR="00A736BD" w:rsidRPr="007453DE" w:rsidRDefault="00A736BD" w:rsidP="00A736BD">
                            <w:pPr>
                              <w:pStyle w:val="Caption"/>
                              <w:jc w:val="center"/>
                              <w:rPr>
                                <w:b/>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7</w:t>
                            </w:r>
                            <w:r w:rsidR="006C1438">
                              <w:rPr>
                                <w:noProof/>
                              </w:rPr>
                              <w:fldChar w:fldCharType="end"/>
                            </w:r>
                            <w:r>
                              <w:t>: All attributes from table authors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99A788" id="Text Box 303" o:spid="_x0000_s1032" type="#_x0000_t202" style="position:absolute;left:0;text-align:left;margin-left:0;margin-top:30.7pt;width:580.35pt;height:14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" stroked="f">
                <v:textbox inset="0,0,0,0">
                  <w:txbxContent>
                    <w:p w14:paraId="183C8459" w14:textId="233D107B" w:rsidR="00A736BD" w:rsidRPr="007453DE" w:rsidRDefault="00A736BD" w:rsidP="00A736BD">
                      <w:pPr>
                        <w:pStyle w:val="Caption"/>
                        <w:jc w:val="center"/>
                        <w:rPr>
                          <w:b/>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7</w:t>
                      </w:r>
                      <w:r w:rsidR="006C1438">
                        <w:rPr>
                          <w:noProof/>
                        </w:rPr>
                        <w:fldChar w:fldCharType="end"/>
                      </w:r>
                      <w:r>
                        <w:t>: All attributes from table authors</w:t>
                      </w:r>
                    </w:p>
                  </w:txbxContent>
                </v:textbox>
                <w10:wrap type="topAndBottom" anchorx="margin"/>
              </v:shape>
            </w:pict>
          </mc:Fallback>
        </mc:AlternateContent>
      </w:r>
    </w:p>
    <w:p w14:paraId="179126E1" w14:textId="7C07CA72" w:rsidR="004C0662" w:rsidRDefault="00F023D9" w:rsidP="004C0662">
      <w:r>
        <w:rPr>
          <w:noProof/>
        </w:rPr>
        <w:lastRenderedPageBreak/>
        <w:drawing>
          <wp:anchor distT="0" distB="0" distL="114300" distR="114300" simplePos="0" relativeHeight="251710464" behindDoc="0" locked="0" layoutInCell="1" allowOverlap="1" wp14:anchorId="46A55D0E" wp14:editId="592D1657">
            <wp:simplePos x="0" y="0"/>
            <wp:positionH relativeFrom="column">
              <wp:posOffset>-382270</wp:posOffset>
            </wp:positionH>
            <wp:positionV relativeFrom="paragraph">
              <wp:posOffset>2446362</wp:posOffset>
            </wp:positionV>
            <wp:extent cx="6784644" cy="2341180"/>
            <wp:effectExtent l="25400" t="25400" r="22860" b="21590"/>
            <wp:wrapTopAndBottom/>
            <wp:docPr id="7" name="Picture 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784644" cy="2341180"/>
                    </a:xfrm>
                    <a:prstGeom prst="rect">
                      <a:avLst/>
                    </a:prstGeom>
                    <a:ln w="19050">
                      <a:solidFill>
                        <a:schemeClr val="accent4">
                          <a:lumMod val="60000"/>
                          <a:lumOff val="40000"/>
                        </a:schemeClr>
                      </a:solidFill>
                    </a:ln>
                  </pic:spPr>
                </pic:pic>
              </a:graphicData>
            </a:graphic>
            <wp14:sizeRelH relativeFrom="page">
              <wp14:pctWidth>0</wp14:pctWidth>
            </wp14:sizeRelH>
            <wp14:sizeRelV relativeFrom="page">
              <wp14:pctHeight>0</wp14:pctHeight>
            </wp14:sizeRelV>
          </wp:anchor>
        </w:drawing>
      </w:r>
      <w:r w:rsidR="0054309E">
        <w:rPr>
          <w:noProof/>
        </w:rPr>
        <mc:AlternateContent>
          <mc:Choice Requires="wps">
            <w:drawing>
              <wp:anchor distT="0" distB="0" distL="114300" distR="114300" simplePos="0" relativeHeight="251712512" behindDoc="0" locked="0" layoutInCell="1" allowOverlap="1" wp14:anchorId="7732999A" wp14:editId="380D6388">
                <wp:simplePos x="0" y="0"/>
                <wp:positionH relativeFrom="column">
                  <wp:posOffset>369220</wp:posOffset>
                </wp:positionH>
                <wp:positionV relativeFrom="paragraph">
                  <wp:posOffset>2157095</wp:posOffset>
                </wp:positionV>
                <wp:extent cx="5410200"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4C177A4E" w14:textId="03403F90" w:rsidR="0054309E" w:rsidRPr="00956AA9" w:rsidRDefault="0054309E" w:rsidP="0054309E">
                            <w:pPr>
                              <w:pStyle w:val="Caption"/>
                              <w:jc w:val="center"/>
                              <w:rPr>
                                <w:noProof/>
                              </w:rPr>
                            </w:pPr>
                            <w:r>
                              <w:t xml:space="preserve">Figure </w:t>
                            </w:r>
                            <w:r w:rsidR="00F023D9">
                              <w:t>8</w:t>
                            </w:r>
                            <w:r>
                              <w:t>: All attributes from table copies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2999A" id="Text Box 8" o:spid="_x0000_s1033" type="#_x0000_t202" style="position:absolute;left:0;text-align:left;margin-left:29.05pt;margin-top:169.85pt;width:42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" stroked="f">
                <v:textbox style="mso-fit-shape-to-text:t" inset="0,0,0,0">
                  <w:txbxContent>
                    <w:p w14:paraId="4C177A4E" w14:textId="03403F90" w:rsidR="0054309E" w:rsidRPr="00956AA9" w:rsidRDefault="0054309E" w:rsidP="0054309E">
                      <w:pPr>
                        <w:pStyle w:val="Caption"/>
                        <w:jc w:val="center"/>
                        <w:rPr>
                          <w:noProof/>
                        </w:rPr>
                      </w:pPr>
                      <w:r>
                        <w:t xml:space="preserve">Figure </w:t>
                      </w:r>
                      <w:r w:rsidR="00F023D9">
                        <w:t>8</w:t>
                      </w:r>
                      <w:r>
                        <w:t>: All attributes from table copies</w:t>
                      </w:r>
                    </w:p>
                  </w:txbxContent>
                </v:textbox>
                <w10:wrap type="topAndBottom"/>
              </v:shape>
            </w:pict>
          </mc:Fallback>
        </mc:AlternateContent>
      </w:r>
      <w:r w:rsidR="00CE0DAE" w:rsidRPr="004C0662">
        <w:rPr>
          <w:noProof/>
        </w:rPr>
        <w:drawing>
          <wp:anchor distT="0" distB="0" distL="114300" distR="114300" simplePos="0" relativeHeight="251679744" behindDoc="0" locked="0" layoutInCell="1" allowOverlap="1" wp14:anchorId="6B17ED0D" wp14:editId="0FEE03C3">
            <wp:simplePos x="0" y="0"/>
            <wp:positionH relativeFrom="margin">
              <wp:align>left</wp:align>
            </wp:positionH>
            <wp:positionV relativeFrom="paragraph">
              <wp:posOffset>215265</wp:posOffset>
            </wp:positionV>
            <wp:extent cx="6049645" cy="1894840"/>
            <wp:effectExtent l="19050" t="19050" r="27305" b="10160"/>
            <wp:wrapTopAndBottom/>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49645" cy="1894840"/>
                    </a:xfrm>
                    <a:prstGeom prst="rect">
                      <a:avLst/>
                    </a:prstGeom>
                    <a:ln w="19050">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p>
    <w:p w14:paraId="2A64670D" w14:textId="51EE640F" w:rsidR="0054309E" w:rsidRDefault="00F023D9" w:rsidP="005659CE">
      <w:pPr>
        <w:spacing w:line="360" w:lineRule="auto"/>
        <w:jc w:val="both"/>
      </w:pPr>
      <w:r>
        <w:rPr>
          <w:noProof/>
        </w:rPr>
        <mc:AlternateContent>
          <mc:Choice Requires="wps">
            <w:drawing>
              <wp:anchor distT="0" distB="0" distL="114300" distR="114300" simplePos="0" relativeHeight="251681792" behindDoc="0" locked="0" layoutInCell="1" allowOverlap="1" wp14:anchorId="121248FD" wp14:editId="5D3A3DFD">
                <wp:simplePos x="0" y="0"/>
                <wp:positionH relativeFrom="margin">
                  <wp:posOffset>-40590</wp:posOffset>
                </wp:positionH>
                <wp:positionV relativeFrom="paragraph">
                  <wp:posOffset>4463144</wp:posOffset>
                </wp:positionV>
                <wp:extent cx="6349365" cy="240030"/>
                <wp:effectExtent l="0" t="0" r="635" b="1270"/>
                <wp:wrapTopAndBottom/>
                <wp:docPr id="307" name="Text Box 307"/>
                <wp:cNvGraphicFramePr/>
                <a:graphic xmlns:a="http://schemas.openxmlformats.org/drawingml/2006/main">
                  <a:graphicData uri="http://schemas.microsoft.com/office/word/2010/wordprocessingShape">
                    <wps:wsp>
                      <wps:cNvSpPr txBox="1"/>
                      <wps:spPr>
                        <a:xfrm>
                          <a:off x="0" y="0"/>
                          <a:ext cx="6349365" cy="240030"/>
                        </a:xfrm>
                        <a:prstGeom prst="rect">
                          <a:avLst/>
                        </a:prstGeom>
                        <a:solidFill>
                          <a:prstClr val="white"/>
                        </a:solidFill>
                        <a:ln>
                          <a:noFill/>
                        </a:ln>
                      </wps:spPr>
                      <wps:txbx>
                        <w:txbxContent>
                          <w:p w14:paraId="0133E848" w14:textId="0B6DA9EE" w:rsidR="004C0662" w:rsidRPr="00CD7623" w:rsidRDefault="004C0662" w:rsidP="004C0662">
                            <w:pPr>
                              <w:pStyle w:val="Caption"/>
                              <w:jc w:val="center"/>
                              <w:rPr>
                                <w:sz w:val="24"/>
                                <w:szCs w:val="24"/>
                              </w:rPr>
                            </w:pPr>
                            <w:r>
                              <w:t xml:space="preserve">Figure </w:t>
                            </w:r>
                            <w:r w:rsidR="00F023D9">
                              <w:t>9</w:t>
                            </w:r>
                            <w:r w:rsidR="0054309E">
                              <w:rPr>
                                <w:noProof/>
                              </w:rPr>
                              <w:t>: All atributes from table ratings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248FD" id="Text Box 307" o:spid="_x0000_s1034" type="#_x0000_t202" style="position:absolute;left:0;text-align:left;margin-left:-3.2pt;margin-top:351.45pt;width:499.95pt;height:18.9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" stroked="f">
                <v:textbox inset="0,0,0,0">
                  <w:txbxContent>
                    <w:p w14:paraId="0133E848" w14:textId="0B6DA9EE" w:rsidR="004C0662" w:rsidRPr="00CD7623" w:rsidRDefault="004C0662" w:rsidP="004C0662">
                      <w:pPr>
                        <w:pStyle w:val="Caption"/>
                        <w:jc w:val="center"/>
                        <w:rPr>
                          <w:sz w:val="24"/>
                          <w:szCs w:val="24"/>
                        </w:rPr>
                      </w:pPr>
                      <w:r>
                        <w:t xml:space="preserve">Figure </w:t>
                      </w:r>
                      <w:r w:rsidR="00F023D9">
                        <w:t>9</w:t>
                      </w:r>
                      <w:r w:rsidR="0054309E">
                        <w:rPr>
                          <w:noProof/>
                        </w:rPr>
                        <w:t>: All atributes from table ratings</w:t>
                      </w:r>
                    </w:p>
                  </w:txbxContent>
                </v:textbox>
                <w10:wrap type="topAndBottom" anchorx="margin"/>
              </v:shape>
            </w:pict>
          </mc:Fallback>
        </mc:AlternateContent>
      </w:r>
    </w:p>
    <w:p w14:paraId="1D1B8100" w14:textId="763A2052" w:rsidR="0054309E" w:rsidRDefault="0054309E" w:rsidP="0054309E">
      <w:pPr>
        <w:spacing w:line="360" w:lineRule="auto"/>
        <w:ind w:firstLine="0"/>
        <w:jc w:val="both"/>
      </w:pPr>
    </w:p>
    <w:p w14:paraId="32184472" w14:textId="69BF8369" w:rsidR="00593D70" w:rsidRPr="00593D70" w:rsidRDefault="00CE0DAE" w:rsidP="00593D70">
      <w:pPr>
        <w:rPr>
          <w:rFonts w:ascii="Times New Roman" w:eastAsia="Times New Roman" w:hAnsi="Times New Roman" w:cs="Times New Roman"/>
          <w:kern w:val="0"/>
          <w:lang w:val="en-PL" w:eastAsia="en-US"/>
        </w:rPr>
      </w:pPr>
      <w:r>
        <w:t>As you can see on the figures 6, 7</w:t>
      </w:r>
      <w:r w:rsidR="0054309E">
        <w:t xml:space="preserve">, </w:t>
      </w:r>
      <w:r>
        <w:t>8</w:t>
      </w:r>
      <w:r w:rsidR="0054309E">
        <w:t xml:space="preserve"> and 9</w:t>
      </w:r>
      <w:r>
        <w:t xml:space="preserve"> are presented the attributes of </w:t>
      </w:r>
      <w:r w:rsidR="0054309E">
        <w:t>four</w:t>
      </w:r>
      <w:r>
        <w:t xml:space="preserve"> tables: Books, Authors</w:t>
      </w:r>
      <w:r w:rsidR="0054309E">
        <w:t xml:space="preserve">, </w:t>
      </w:r>
      <w:r>
        <w:t>Copies</w:t>
      </w:r>
      <w:r w:rsidR="0054309E">
        <w:t xml:space="preserve"> and Revies</w:t>
      </w:r>
      <w:r>
        <w:t xml:space="preserve">. They are filled with examples. All data inside this tables is real, which is the result of hours of research. The name of author, translator, publisher or even number of pages is the real information one can find online. </w:t>
      </w:r>
      <w:r w:rsidR="00593D70" w:rsidRPr="00593D70">
        <w:rPr>
          <w:lang w:eastAsia="en-US"/>
        </w:rPr>
        <w:t>Customers and</w:t>
      </w:r>
      <w:r w:rsidR="00593D70" w:rsidRPr="00593D70">
        <w:rPr>
          <w:lang w:val="en-PL" w:eastAsia="en-US"/>
        </w:rPr>
        <w:t xml:space="preserve"> </w:t>
      </w:r>
      <w:r w:rsidR="00593D70" w:rsidRPr="00593D70">
        <w:rPr>
          <w:lang w:eastAsia="en-US"/>
        </w:rPr>
        <w:t>reviews</w:t>
      </w:r>
      <w:r w:rsidR="00593D70" w:rsidRPr="00593D70">
        <w:rPr>
          <w:lang w:val="en-PL" w:eastAsia="en-US"/>
        </w:rPr>
        <w:t xml:space="preserve"> are the products of the </w:t>
      </w:r>
      <w:r w:rsidR="00593D70" w:rsidRPr="00593D70">
        <w:rPr>
          <w:lang w:eastAsia="en-US"/>
        </w:rPr>
        <w:t>mine</w:t>
      </w:r>
      <w:r w:rsidR="00593D70" w:rsidRPr="00593D70">
        <w:rPr>
          <w:lang w:val="en-PL" w:eastAsia="en-US"/>
        </w:rPr>
        <w:t xml:space="preserve"> imagination. Any resemblance to actual persons, living or dead, or actual events is purely coincidental.</w:t>
      </w:r>
    </w:p>
    <w:p w14:paraId="368D3252" w14:textId="6806A6EC" w:rsidR="004C0662" w:rsidRDefault="004C0662" w:rsidP="005659CE">
      <w:pPr>
        <w:spacing w:line="360" w:lineRule="auto"/>
        <w:jc w:val="both"/>
      </w:pPr>
    </w:p>
    <w:p w14:paraId="61D0508C" w14:textId="4921E7F4" w:rsidR="0054309E" w:rsidRDefault="0054309E">
      <w:r>
        <w:br w:type="page"/>
      </w:r>
    </w:p>
    <w:p w14:paraId="6A612401" w14:textId="77777777" w:rsidR="00BC0006" w:rsidRDefault="00BC0006" w:rsidP="00CE0DAE">
      <w:pPr>
        <w:spacing w:line="360" w:lineRule="auto"/>
      </w:pPr>
    </w:p>
    <w:p w14:paraId="0FAF061F" w14:textId="77777777" w:rsidR="00BC0006" w:rsidRDefault="00BC0006" w:rsidP="00CE0DAE">
      <w:pPr>
        <w:spacing w:line="360" w:lineRule="auto"/>
        <w:rPr>
          <w:b/>
        </w:rPr>
      </w:pPr>
      <w:r>
        <w:rPr>
          <w:b/>
        </w:rPr>
        <w:t>Useful query examples</w:t>
      </w:r>
    </w:p>
    <w:p w14:paraId="488A7F05" w14:textId="77777777" w:rsidR="009D2058" w:rsidRDefault="00B63991" w:rsidP="005659CE">
      <w:pPr>
        <w:spacing w:line="360" w:lineRule="auto"/>
        <w:jc w:val="both"/>
      </w:pPr>
      <w:r>
        <w:rPr>
          <w:noProof/>
        </w:rPr>
        <mc:AlternateContent>
          <mc:Choice Requires="wps">
            <w:drawing>
              <wp:anchor distT="0" distB="0" distL="114300" distR="114300" simplePos="0" relativeHeight="251687936" behindDoc="0" locked="0" layoutInCell="1" allowOverlap="1" wp14:anchorId="39130304" wp14:editId="29678C9E">
                <wp:simplePos x="0" y="0"/>
                <wp:positionH relativeFrom="page">
                  <wp:align>left</wp:align>
                </wp:positionH>
                <wp:positionV relativeFrom="paragraph">
                  <wp:posOffset>3108172</wp:posOffset>
                </wp:positionV>
                <wp:extent cx="7479030" cy="635"/>
                <wp:effectExtent l="0" t="0" r="7620" b="0"/>
                <wp:wrapSquare wrapText="bothSides"/>
                <wp:docPr id="313" name="Text Box 313"/>
                <wp:cNvGraphicFramePr/>
                <a:graphic xmlns:a="http://schemas.openxmlformats.org/drawingml/2006/main">
                  <a:graphicData uri="http://schemas.microsoft.com/office/word/2010/wordprocessingShape">
                    <wps:wsp>
                      <wps:cNvSpPr txBox="1"/>
                      <wps:spPr>
                        <a:xfrm>
                          <a:off x="0" y="0"/>
                          <a:ext cx="7479030" cy="635"/>
                        </a:xfrm>
                        <a:prstGeom prst="rect">
                          <a:avLst/>
                        </a:prstGeom>
                        <a:solidFill>
                          <a:prstClr val="white"/>
                        </a:solidFill>
                        <a:ln>
                          <a:noFill/>
                        </a:ln>
                      </wps:spPr>
                      <wps:txbx>
                        <w:txbxContent>
                          <w:p w14:paraId="4B198B77" w14:textId="7F8683C1" w:rsidR="009D2058" w:rsidRPr="00166DE8" w:rsidRDefault="009D2058" w:rsidP="009D2058">
                            <w:pPr>
                              <w:pStyle w:val="Caption"/>
                              <w:jc w:val="center"/>
                              <w:rPr>
                                <w:noProof/>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10</w:t>
                            </w:r>
                            <w:r w:rsidR="006C1438">
                              <w:rPr>
                                <w:noProof/>
                              </w:rPr>
                              <w:fldChar w:fldCharType="end"/>
                            </w:r>
                            <w:r>
                              <w:t>: Query which shows renting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30304" id="Text Box 313" o:spid="_x0000_s1035" type="#_x0000_t202" style="position:absolute;left:0;text-align:left;margin-left:0;margin-top:244.75pt;width:588.9pt;height:.05pt;z-index:25168793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" stroked="f">
                <v:textbox style="mso-fit-shape-to-text:t" inset="0,0,0,0">
                  <w:txbxContent>
                    <w:p w14:paraId="4B198B77" w14:textId="7F8683C1" w:rsidR="009D2058" w:rsidRPr="00166DE8" w:rsidRDefault="009D2058" w:rsidP="009D2058">
                      <w:pPr>
                        <w:pStyle w:val="Caption"/>
                        <w:jc w:val="center"/>
                        <w:rPr>
                          <w:noProof/>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10</w:t>
                      </w:r>
                      <w:r w:rsidR="006C1438">
                        <w:rPr>
                          <w:noProof/>
                        </w:rPr>
                        <w:fldChar w:fldCharType="end"/>
                      </w:r>
                      <w:r>
                        <w:t>: Query which shows renting database</w:t>
                      </w:r>
                    </w:p>
                  </w:txbxContent>
                </v:textbox>
                <w10:wrap type="square" anchorx="page"/>
              </v:shape>
            </w:pict>
          </mc:Fallback>
        </mc:AlternateContent>
      </w:r>
      <w:r w:rsidRPr="00B63991">
        <w:rPr>
          <w:noProof/>
          <w:lang w:eastAsia="pl-PL"/>
        </w:rPr>
        <w:drawing>
          <wp:anchor distT="0" distB="0" distL="114300" distR="114300" simplePos="0" relativeHeight="251691008" behindDoc="0" locked="0" layoutInCell="1" allowOverlap="1" wp14:anchorId="048A4CEA" wp14:editId="48B5535F">
            <wp:simplePos x="0" y="0"/>
            <wp:positionH relativeFrom="column">
              <wp:posOffset>-600075</wp:posOffset>
            </wp:positionH>
            <wp:positionV relativeFrom="paragraph">
              <wp:posOffset>1771650</wp:posOffset>
            </wp:positionV>
            <wp:extent cx="6875780" cy="1214120"/>
            <wp:effectExtent l="19050" t="19050" r="20320" b="24130"/>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75780" cy="1214120"/>
                    </a:xfrm>
                    <a:prstGeom prst="rect">
                      <a:avLst/>
                    </a:prstGeom>
                    <a:ln w="19050">
                      <a:solidFill>
                        <a:schemeClr val="accent3">
                          <a:lumMod val="60000"/>
                          <a:lumOff val="40000"/>
                        </a:schemeClr>
                      </a:solidFill>
                    </a:ln>
                  </pic:spPr>
                </pic:pic>
              </a:graphicData>
            </a:graphic>
            <wp14:sizeRelH relativeFrom="margin">
              <wp14:pctWidth>0</wp14:pctWidth>
            </wp14:sizeRelH>
            <wp14:sizeRelV relativeFrom="margin">
              <wp14:pctHeight>0</wp14:pctHeight>
            </wp14:sizeRelV>
          </wp:anchor>
        </w:drawing>
      </w:r>
      <w:r w:rsidR="009D2058" w:rsidRPr="009D2058">
        <w:rPr>
          <w:noProof/>
        </w:rPr>
        <w:drawing>
          <wp:anchor distT="0" distB="0" distL="114300" distR="114300" simplePos="0" relativeHeight="251689984" behindDoc="0" locked="0" layoutInCell="1" allowOverlap="1" wp14:anchorId="6F4C3D59" wp14:editId="5ADA775E">
            <wp:simplePos x="0" y="0"/>
            <wp:positionH relativeFrom="column">
              <wp:posOffset>-651078</wp:posOffset>
            </wp:positionH>
            <wp:positionV relativeFrom="paragraph">
              <wp:posOffset>718820</wp:posOffset>
            </wp:positionV>
            <wp:extent cx="6955155" cy="1016000"/>
            <wp:effectExtent l="0" t="0" r="0" b="0"/>
            <wp:wrapSquare wrapText="bothSides"/>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55155" cy="1016000"/>
                    </a:xfrm>
                    <a:prstGeom prst="rect">
                      <a:avLst/>
                    </a:prstGeom>
                  </pic:spPr>
                </pic:pic>
              </a:graphicData>
            </a:graphic>
            <wp14:sizeRelH relativeFrom="margin">
              <wp14:pctWidth>0</wp14:pctWidth>
            </wp14:sizeRelH>
            <wp14:sizeRelV relativeFrom="margin">
              <wp14:pctHeight>0</wp14:pctHeight>
            </wp14:sizeRelV>
          </wp:anchor>
        </w:drawing>
      </w:r>
      <w:r w:rsidRPr="00B63991">
        <w:rPr>
          <w:noProof/>
          <w:lang w:eastAsia="pl-PL"/>
        </w:rPr>
        <w:t xml:space="preserve"> </w:t>
      </w:r>
      <w:r w:rsidR="009D2058" w:rsidRPr="009D2058">
        <w:rPr>
          <w:noProof/>
          <w:lang w:eastAsia="pl-PL"/>
        </w:rPr>
        <w:t xml:space="preserve"> </w:t>
      </w:r>
      <w:r w:rsidR="00BC0006">
        <w:t xml:space="preserve">Now I will present a few query examples, which may be useful while using this database. Amongst them will be table with customers, who rented which book and when, as well as when should they return it. </w:t>
      </w:r>
    </w:p>
    <w:p w14:paraId="0437BFA8" w14:textId="4611EF28" w:rsidR="00BC0006" w:rsidRDefault="009D2058" w:rsidP="005659CE">
      <w:pPr>
        <w:spacing w:line="360" w:lineRule="auto"/>
        <w:jc w:val="both"/>
      </w:pPr>
      <w:r>
        <w:t xml:space="preserve">This would be the main table, which shows all of the books that customers have rented. We can clearly see who rented </w:t>
      </w:r>
      <w:r w:rsidR="005659CE">
        <w:t>what,</w:t>
      </w:r>
      <w:r>
        <w:t xml:space="preserve"> when they rented it, when returned the book, and what was the due date. There are also some additional </w:t>
      </w:r>
      <w:proofErr w:type="spellStart"/>
      <w:proofErr w:type="gramStart"/>
      <w:r w:rsidR="005659CE">
        <w:t>informations</w:t>
      </w:r>
      <w:proofErr w:type="spellEnd"/>
      <w:proofErr w:type="gramEnd"/>
      <w:r>
        <w:t xml:space="preserve"> such as language of rented book and author.</w:t>
      </w:r>
    </w:p>
    <w:p w14:paraId="69C04587" w14:textId="25C1AF8D" w:rsidR="009D2058" w:rsidRDefault="009D2058" w:rsidP="009D2058">
      <w:pPr>
        <w:spacing w:line="360" w:lineRule="auto"/>
        <w:rPr>
          <w:i/>
        </w:rPr>
      </w:pPr>
      <w:r>
        <w:t xml:space="preserve">If a customer </w:t>
      </w:r>
      <w:r w:rsidR="005659CE">
        <w:t>wants</w:t>
      </w:r>
      <w:r>
        <w:t xml:space="preserve"> to borrow a book, the employee may check some information about him, as well as about the book. Let’s say that </w:t>
      </w:r>
      <w:r w:rsidRPr="009D2058">
        <w:rPr>
          <w:i/>
        </w:rPr>
        <w:t>Michael Angelo</w:t>
      </w:r>
      <w:r>
        <w:t xml:space="preserve"> wants to borrow </w:t>
      </w:r>
      <w:r>
        <w:rPr>
          <w:i/>
        </w:rPr>
        <w:t>Crime and P</w:t>
      </w:r>
      <w:r w:rsidRPr="009D2058">
        <w:rPr>
          <w:i/>
        </w:rPr>
        <w:t>unishment</w:t>
      </w:r>
      <w:r w:rsidR="000A78C6">
        <w:rPr>
          <w:i/>
        </w:rPr>
        <w:t>.</w:t>
      </w:r>
    </w:p>
    <w:p w14:paraId="10384069" w14:textId="409C4DF8" w:rsidR="000A78C6" w:rsidRDefault="001119ED" w:rsidP="009D2058">
      <w:pPr>
        <w:spacing w:line="360" w:lineRule="auto"/>
      </w:pPr>
      <w:r w:rsidRPr="00C83E32">
        <w:rPr>
          <w:noProof/>
        </w:rPr>
        <w:drawing>
          <wp:anchor distT="0" distB="0" distL="114300" distR="114300" simplePos="0" relativeHeight="251692032" behindDoc="0" locked="0" layoutInCell="1" allowOverlap="1" wp14:anchorId="0A222AB1" wp14:editId="1DA61CFF">
            <wp:simplePos x="0" y="0"/>
            <wp:positionH relativeFrom="margin">
              <wp:posOffset>-498300</wp:posOffset>
            </wp:positionH>
            <wp:positionV relativeFrom="paragraph">
              <wp:posOffset>377190</wp:posOffset>
            </wp:positionV>
            <wp:extent cx="6938089" cy="610789"/>
            <wp:effectExtent l="0" t="0" r="0" b="0"/>
            <wp:wrapSquare wrapText="bothSides"/>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6530"/>
                    <a:stretch/>
                  </pic:blipFill>
                  <pic:spPr bwMode="auto">
                    <a:xfrm>
                      <a:off x="0" y="0"/>
                      <a:ext cx="6938089" cy="6107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0AC">
        <w:t>To see</w:t>
      </w:r>
      <w:r w:rsidR="000A78C6">
        <w:t xml:space="preserve"> how many books are available we can </w:t>
      </w:r>
      <w:r w:rsidR="00C83E32">
        <w:t>create a view:</w:t>
      </w:r>
    </w:p>
    <w:p w14:paraId="590BB2FE" w14:textId="0D458F6F" w:rsidR="00C83E32" w:rsidRPr="000A78C6" w:rsidRDefault="00C83E32" w:rsidP="009D2058">
      <w:pPr>
        <w:spacing w:line="360" w:lineRule="auto"/>
      </w:pPr>
      <w:r w:rsidRPr="00C83E32">
        <w:rPr>
          <w:i/>
          <w:noProof/>
        </w:rPr>
        <w:drawing>
          <wp:anchor distT="0" distB="0" distL="114300" distR="114300" simplePos="0" relativeHeight="251693056" behindDoc="0" locked="0" layoutInCell="1" allowOverlap="1" wp14:anchorId="4F0E6EF5" wp14:editId="740FFC7E">
            <wp:simplePos x="0" y="0"/>
            <wp:positionH relativeFrom="column">
              <wp:posOffset>474980</wp:posOffset>
            </wp:positionH>
            <wp:positionV relativeFrom="paragraph">
              <wp:posOffset>822068</wp:posOffset>
            </wp:positionV>
            <wp:extent cx="4520565" cy="865505"/>
            <wp:effectExtent l="19050" t="19050" r="13335" b="10795"/>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20565" cy="865505"/>
                    </a:xfrm>
                    <a:prstGeom prst="rect">
                      <a:avLst/>
                    </a:prstGeom>
                    <a:ln w="19050">
                      <a:solidFill>
                        <a:schemeClr val="accent3">
                          <a:lumMod val="60000"/>
                          <a:lumOff val="40000"/>
                        </a:schemeClr>
                      </a:solidFill>
                    </a:ln>
                  </pic:spPr>
                </pic:pic>
              </a:graphicData>
            </a:graphic>
            <wp14:sizeRelH relativeFrom="margin">
              <wp14:pctWidth>0</wp14:pctWidth>
            </wp14:sizeRelH>
            <wp14:sizeRelV relativeFrom="margin">
              <wp14:pctHeight>0</wp14:pctHeight>
            </wp14:sizeRelV>
          </wp:anchor>
        </w:drawing>
      </w:r>
    </w:p>
    <w:p w14:paraId="30DE929D" w14:textId="388BA2A1" w:rsidR="00C83E32" w:rsidRDefault="00C83E32" w:rsidP="009D2058">
      <w:pPr>
        <w:spacing w:line="360" w:lineRule="auto"/>
        <w:rPr>
          <w:i/>
        </w:rPr>
      </w:pPr>
    </w:p>
    <w:p w14:paraId="65AB70CB" w14:textId="77777777" w:rsidR="00C83E32" w:rsidRPr="00C83E32" w:rsidRDefault="00C83E32" w:rsidP="00C83E32"/>
    <w:p w14:paraId="7D12FAD4" w14:textId="5FEAD60D" w:rsidR="00C83E32" w:rsidRPr="00C83E32" w:rsidRDefault="001119ED" w:rsidP="00C83E32">
      <w:r>
        <w:rPr>
          <w:noProof/>
        </w:rPr>
        <mc:AlternateContent>
          <mc:Choice Requires="wps">
            <w:drawing>
              <wp:anchor distT="0" distB="0" distL="114300" distR="114300" simplePos="0" relativeHeight="251695104" behindDoc="0" locked="0" layoutInCell="1" allowOverlap="1" wp14:anchorId="2121D4C6" wp14:editId="38C355E1">
                <wp:simplePos x="0" y="0"/>
                <wp:positionH relativeFrom="column">
                  <wp:posOffset>406886</wp:posOffset>
                </wp:positionH>
                <wp:positionV relativeFrom="paragraph">
                  <wp:posOffset>225763</wp:posOffset>
                </wp:positionV>
                <wp:extent cx="5361940" cy="635"/>
                <wp:effectExtent l="0" t="0" r="0" b="0"/>
                <wp:wrapSquare wrapText="bothSides"/>
                <wp:docPr id="319" name="Text Box 319"/>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wps:spPr>
                      <wps:txbx>
                        <w:txbxContent>
                          <w:p w14:paraId="0A46C0F0" w14:textId="7E8AFFE2" w:rsidR="00C83E32" w:rsidRPr="00984514" w:rsidRDefault="00C83E32" w:rsidP="00C83E32">
                            <w:pPr>
                              <w:pStyle w:val="Caption"/>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11</w:t>
                            </w:r>
                            <w:r w:rsidR="006C1438">
                              <w:rPr>
                                <w:noProof/>
                              </w:rPr>
                              <w:fldChar w:fldCharType="end"/>
                            </w:r>
                            <w:r>
                              <w:t>: View which shows number of all copies as well as number of rented copies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21D4C6" id="Text Box 319" o:spid="_x0000_s1036" type="#_x0000_t202" style="position:absolute;left:0;text-align:left;margin-left:32.05pt;margin-top:17.8pt;width:422.2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" stroked="f">
                <v:textbox style="mso-fit-shape-to-text:t" inset="0,0,0,0">
                  <w:txbxContent>
                    <w:p w14:paraId="0A46C0F0" w14:textId="7E8AFFE2" w:rsidR="00C83E32" w:rsidRPr="00984514" w:rsidRDefault="00C83E32" w:rsidP="00C83E32">
                      <w:pPr>
                        <w:pStyle w:val="Caption"/>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11</w:t>
                      </w:r>
                      <w:r w:rsidR="006C1438">
                        <w:rPr>
                          <w:noProof/>
                        </w:rPr>
                        <w:fldChar w:fldCharType="end"/>
                      </w:r>
                      <w:r>
                        <w:t>: View which shows number of all copies as well as number of rented copies</w:t>
                      </w:r>
                    </w:p>
                  </w:txbxContent>
                </v:textbox>
                <w10:wrap type="square"/>
              </v:shape>
            </w:pict>
          </mc:Fallback>
        </mc:AlternateContent>
      </w:r>
    </w:p>
    <w:p w14:paraId="5C2D841C" w14:textId="09CEC7DF" w:rsidR="00C83E32" w:rsidRDefault="00C83E32" w:rsidP="00C83E32"/>
    <w:p w14:paraId="593211FE" w14:textId="5208868F" w:rsidR="00C83E32" w:rsidRDefault="00C83E32" w:rsidP="005659CE">
      <w:pPr>
        <w:spacing w:line="360" w:lineRule="auto"/>
        <w:jc w:val="both"/>
      </w:pPr>
      <w:r w:rsidRPr="00C83E32">
        <w:rPr>
          <w:noProof/>
        </w:rPr>
        <w:lastRenderedPageBreak/>
        <w:drawing>
          <wp:anchor distT="0" distB="0" distL="114300" distR="114300" simplePos="0" relativeHeight="251697152" behindDoc="0" locked="0" layoutInCell="1" allowOverlap="1" wp14:anchorId="7137AA34" wp14:editId="7F897D5B">
            <wp:simplePos x="0" y="0"/>
            <wp:positionH relativeFrom="column">
              <wp:posOffset>241300</wp:posOffset>
            </wp:positionH>
            <wp:positionV relativeFrom="paragraph">
              <wp:posOffset>897560</wp:posOffset>
            </wp:positionV>
            <wp:extent cx="5467985" cy="462280"/>
            <wp:effectExtent l="0" t="0" r="0" b="0"/>
            <wp:wrapSquare wrapText="bothSides"/>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67985" cy="462280"/>
                    </a:xfrm>
                    <a:prstGeom prst="rect">
                      <a:avLst/>
                    </a:prstGeom>
                  </pic:spPr>
                </pic:pic>
              </a:graphicData>
            </a:graphic>
            <wp14:sizeRelH relativeFrom="margin">
              <wp14:pctWidth>0</wp14:pctWidth>
            </wp14:sizeRelH>
            <wp14:sizeRelV relativeFrom="margin">
              <wp14:pctHeight>0</wp14:pctHeight>
            </wp14:sizeRelV>
          </wp:anchor>
        </w:drawing>
      </w:r>
      <w:r w:rsidR="005659CE">
        <w:t>Unfortunately,</w:t>
      </w:r>
      <w:r>
        <w:t xml:space="preserve"> all copies of </w:t>
      </w:r>
      <w:r w:rsidRPr="00C83E32">
        <w:rPr>
          <w:i/>
        </w:rPr>
        <w:t>Crime and Punishment</w:t>
      </w:r>
      <w:r>
        <w:t xml:space="preserve"> are rented, but even if they were available Michael Angelo wouldn’t be able to borrow them, because his number of penalties is greater than 3, which means that he is on BANNED list:</w:t>
      </w:r>
    </w:p>
    <w:p w14:paraId="70E925B9" w14:textId="77777777" w:rsidR="009300AC" w:rsidRDefault="005465D6" w:rsidP="00C83E32">
      <w:r w:rsidRPr="00C83E32">
        <w:rPr>
          <w:noProof/>
        </w:rPr>
        <w:drawing>
          <wp:anchor distT="0" distB="0" distL="114300" distR="114300" simplePos="0" relativeHeight="251696128" behindDoc="0" locked="0" layoutInCell="1" allowOverlap="1" wp14:anchorId="589AFE9F" wp14:editId="4D270FA0">
            <wp:simplePos x="0" y="0"/>
            <wp:positionH relativeFrom="margin">
              <wp:posOffset>1675130</wp:posOffset>
            </wp:positionH>
            <wp:positionV relativeFrom="paragraph">
              <wp:posOffset>694055</wp:posOffset>
            </wp:positionV>
            <wp:extent cx="2560320" cy="497205"/>
            <wp:effectExtent l="19050" t="19050" r="11430" b="17145"/>
            <wp:wrapSquare wrapText="bothSides"/>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595" r="1076" b="8721"/>
                    <a:stretch/>
                  </pic:blipFill>
                  <pic:spPr bwMode="auto">
                    <a:xfrm>
                      <a:off x="0" y="0"/>
                      <a:ext cx="2560320" cy="497205"/>
                    </a:xfrm>
                    <a:prstGeom prst="rect">
                      <a:avLst/>
                    </a:prstGeom>
                    <a:ln w="19050">
                      <a:solidFill>
                        <a:schemeClr val="accent4">
                          <a:lumMod val="40000"/>
                          <a:lumOff val="6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E32">
        <w:rPr>
          <w:noProof/>
        </w:rPr>
        <mc:AlternateContent>
          <mc:Choice Requires="wps">
            <w:drawing>
              <wp:anchor distT="0" distB="0" distL="114300" distR="114300" simplePos="0" relativeHeight="251699200" behindDoc="0" locked="0" layoutInCell="1" allowOverlap="1" wp14:anchorId="6E8F3C3F" wp14:editId="080735E6">
                <wp:simplePos x="0" y="0"/>
                <wp:positionH relativeFrom="margin">
                  <wp:align>left</wp:align>
                </wp:positionH>
                <wp:positionV relativeFrom="paragraph">
                  <wp:posOffset>1316355</wp:posOffset>
                </wp:positionV>
                <wp:extent cx="5486400" cy="635"/>
                <wp:effectExtent l="0" t="0" r="0" b="0"/>
                <wp:wrapSquare wrapText="bothSides"/>
                <wp:docPr id="322" name="Text Box 3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5A9E768" w14:textId="588AC2E8" w:rsidR="00C83E32" w:rsidRPr="009F269B" w:rsidRDefault="00C83E32" w:rsidP="00C83E32">
                            <w:pPr>
                              <w:pStyle w:val="Caption"/>
                              <w:jc w:val="center"/>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12</w:t>
                            </w:r>
                            <w:r w:rsidR="006C1438">
                              <w:rPr>
                                <w:noProof/>
                              </w:rPr>
                              <w:fldChar w:fldCharType="end"/>
                            </w:r>
                            <w:r>
                              <w:t>: List of banned customers due to high number of penalties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8F3C3F" id="Text Box 322" o:spid="_x0000_s1037" type="#_x0000_t202" style="position:absolute;left:0;text-align:left;margin-left:0;margin-top:103.65pt;width:6in;height:.05pt;z-index:2516992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" stroked="f">
                <v:textbox style="mso-fit-shape-to-text:t" inset="0,0,0,0">
                  <w:txbxContent>
                    <w:p w14:paraId="45A9E768" w14:textId="588AC2E8" w:rsidR="00C83E32" w:rsidRPr="009F269B" w:rsidRDefault="00C83E32" w:rsidP="00C83E32">
                      <w:pPr>
                        <w:pStyle w:val="Caption"/>
                        <w:jc w:val="center"/>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12</w:t>
                      </w:r>
                      <w:r w:rsidR="006C1438">
                        <w:rPr>
                          <w:noProof/>
                        </w:rPr>
                        <w:fldChar w:fldCharType="end"/>
                      </w:r>
                      <w:r>
                        <w:t>: List of banned customers due to high number of penalties</w:t>
                      </w:r>
                    </w:p>
                  </w:txbxContent>
                </v:textbox>
                <w10:wrap type="square" anchorx="margin"/>
              </v:shape>
            </w:pict>
          </mc:Fallback>
        </mc:AlternateContent>
      </w:r>
    </w:p>
    <w:p w14:paraId="3B590BFD" w14:textId="77777777" w:rsidR="009300AC" w:rsidRPr="009300AC" w:rsidRDefault="009300AC" w:rsidP="009300AC"/>
    <w:p w14:paraId="622DC465" w14:textId="77777777" w:rsidR="009300AC" w:rsidRDefault="009300AC" w:rsidP="009300AC"/>
    <w:p w14:paraId="10D44E94" w14:textId="77777777" w:rsidR="00C83E32" w:rsidRDefault="009300AC" w:rsidP="009300AC">
      <w:r w:rsidRPr="009300AC">
        <w:rPr>
          <w:noProof/>
        </w:rPr>
        <w:drawing>
          <wp:anchor distT="0" distB="0" distL="114300" distR="114300" simplePos="0" relativeHeight="251701248" behindDoc="0" locked="0" layoutInCell="1" allowOverlap="1" wp14:anchorId="17AB7985" wp14:editId="2861A94D">
            <wp:simplePos x="0" y="0"/>
            <wp:positionH relativeFrom="column">
              <wp:posOffset>87680</wp:posOffset>
            </wp:positionH>
            <wp:positionV relativeFrom="paragraph">
              <wp:posOffset>524434</wp:posOffset>
            </wp:positionV>
            <wp:extent cx="5931535" cy="363220"/>
            <wp:effectExtent l="0" t="0" r="0" b="0"/>
            <wp:wrapSquare wrapText="bothSides"/>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969" t="7503"/>
                    <a:stretch/>
                  </pic:blipFill>
                  <pic:spPr bwMode="auto">
                    <a:xfrm>
                      <a:off x="0" y="0"/>
                      <a:ext cx="5931535" cy="36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We can also add the view which shows all customers who retuned book too late:</w:t>
      </w:r>
    </w:p>
    <w:p w14:paraId="3BD74F38" w14:textId="77777777" w:rsidR="00D23DC9" w:rsidRDefault="00D23DC9" w:rsidP="009300AC">
      <w:r w:rsidRPr="009300AC">
        <w:rPr>
          <w:noProof/>
        </w:rPr>
        <w:drawing>
          <wp:anchor distT="0" distB="0" distL="114300" distR="114300" simplePos="0" relativeHeight="251700224" behindDoc="0" locked="0" layoutInCell="1" allowOverlap="1" wp14:anchorId="45A8BB79" wp14:editId="3F311F97">
            <wp:simplePos x="0" y="0"/>
            <wp:positionH relativeFrom="column">
              <wp:posOffset>1506220</wp:posOffset>
            </wp:positionH>
            <wp:positionV relativeFrom="paragraph">
              <wp:posOffset>743763</wp:posOffset>
            </wp:positionV>
            <wp:extent cx="3117850" cy="387350"/>
            <wp:effectExtent l="25400" t="25400" r="31750" b="31750"/>
            <wp:wrapSquare wrapText="bothSides"/>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5026" r="1592" b="6461"/>
                    <a:stretch/>
                  </pic:blipFill>
                  <pic:spPr bwMode="auto">
                    <a:xfrm>
                      <a:off x="0" y="0"/>
                      <a:ext cx="3117850" cy="387350"/>
                    </a:xfrm>
                    <a:prstGeom prst="rect">
                      <a:avLst/>
                    </a:prstGeom>
                    <a:ln w="19050">
                      <a:solidFill>
                        <a:schemeClr val="accent4">
                          <a:lumMod val="60000"/>
                          <a:lumOff val="4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6EDCF" w14:textId="77777777" w:rsidR="00D23DC9" w:rsidRDefault="00D23DC9" w:rsidP="00D23DC9"/>
    <w:p w14:paraId="7ADE0F90" w14:textId="77777777" w:rsidR="00D23DC9" w:rsidRPr="00D23DC9" w:rsidRDefault="00D23DC9" w:rsidP="00D23DC9">
      <w:r>
        <w:rPr>
          <w:noProof/>
        </w:rPr>
        <mc:AlternateContent>
          <mc:Choice Requires="wps">
            <w:drawing>
              <wp:anchor distT="0" distB="0" distL="114300" distR="114300" simplePos="0" relativeHeight="251703296" behindDoc="0" locked="0" layoutInCell="1" allowOverlap="1" wp14:anchorId="59D627A6" wp14:editId="07BBE3A6">
                <wp:simplePos x="0" y="0"/>
                <wp:positionH relativeFrom="column">
                  <wp:posOffset>130810</wp:posOffset>
                </wp:positionH>
                <wp:positionV relativeFrom="paragraph">
                  <wp:posOffset>244374</wp:posOffset>
                </wp:positionV>
                <wp:extent cx="6019800" cy="635"/>
                <wp:effectExtent l="0" t="0" r="0" b="0"/>
                <wp:wrapSquare wrapText="bothSides"/>
                <wp:docPr id="325" name="Text Box 325"/>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2A3A3C89" w14:textId="271E9259" w:rsidR="009300AC" w:rsidRPr="007E7D87" w:rsidRDefault="009300AC" w:rsidP="009300AC">
                            <w:pPr>
                              <w:pStyle w:val="Caption"/>
                              <w:jc w:val="center"/>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13</w:t>
                            </w:r>
                            <w:r w:rsidR="006C1438">
                              <w:rPr>
                                <w:noProof/>
                              </w:rPr>
                              <w:fldChar w:fldCharType="end"/>
                            </w:r>
                            <w:r>
                              <w:t>: List of customers who returned book to 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D627A6" id="Text Box 325" o:spid="_x0000_s1038" type="#_x0000_t202" style="position:absolute;left:0;text-align:left;margin-left:10.3pt;margin-top:19.25pt;width:474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" stroked="f">
                <v:textbox style="mso-fit-shape-to-text:t" inset="0,0,0,0">
                  <w:txbxContent>
                    <w:p w14:paraId="2A3A3C89" w14:textId="271E9259" w:rsidR="009300AC" w:rsidRPr="007E7D87" w:rsidRDefault="009300AC" w:rsidP="009300AC">
                      <w:pPr>
                        <w:pStyle w:val="Caption"/>
                        <w:jc w:val="center"/>
                        <w:rPr>
                          <w:sz w:val="24"/>
                          <w:szCs w:val="24"/>
                        </w:rPr>
                      </w:pPr>
                      <w:r>
                        <w:t xml:space="preserve">Figure </w:t>
                      </w:r>
                      <w:r w:rsidR="006C1438">
                        <w:fldChar w:fldCharType="begin"/>
                      </w:r>
                      <w:r w:rsidR="006C1438">
                        <w:instrText xml:space="preserve"> SEQ Figure \* ARABIC </w:instrText>
                      </w:r>
                      <w:r w:rsidR="006C1438">
                        <w:fldChar w:fldCharType="separate"/>
                      </w:r>
                      <w:r w:rsidR="00F023D9">
                        <w:rPr>
                          <w:noProof/>
                        </w:rPr>
                        <w:t>13</w:t>
                      </w:r>
                      <w:r w:rsidR="006C1438">
                        <w:rPr>
                          <w:noProof/>
                        </w:rPr>
                        <w:fldChar w:fldCharType="end"/>
                      </w:r>
                      <w:r>
                        <w:t>: List of customers who returned book to late</w:t>
                      </w:r>
                    </w:p>
                  </w:txbxContent>
                </v:textbox>
                <w10:wrap type="square"/>
              </v:shape>
            </w:pict>
          </mc:Fallback>
        </mc:AlternateContent>
      </w:r>
    </w:p>
    <w:p w14:paraId="340800B3" w14:textId="4F228936" w:rsidR="00D23DC9" w:rsidRDefault="00D23DC9" w:rsidP="00D23DC9">
      <w:pPr>
        <w:tabs>
          <w:tab w:val="left" w:pos="2419"/>
        </w:tabs>
      </w:pPr>
      <w:r>
        <w:tab/>
      </w:r>
    </w:p>
    <w:p w14:paraId="6DE4CB59" w14:textId="77777777" w:rsidR="0005012F" w:rsidRDefault="0005012F" w:rsidP="001119ED">
      <w:pPr>
        <w:ind w:firstLine="0"/>
        <w:rPr>
          <w:b/>
          <w:bCs/>
        </w:rPr>
      </w:pPr>
      <w:r w:rsidRPr="0005012F">
        <w:rPr>
          <w:b/>
          <w:bCs/>
        </w:rPr>
        <w:t>Random query</w:t>
      </w:r>
    </w:p>
    <w:p w14:paraId="038E9F61" w14:textId="713E4EE6" w:rsidR="0005012F" w:rsidRDefault="00D20E94" w:rsidP="00D20E94">
      <w:pPr>
        <w:spacing w:line="360" w:lineRule="auto"/>
        <w:ind w:firstLine="0"/>
      </w:pPr>
      <w:r>
        <w:rPr>
          <w:noProof/>
        </w:rPr>
        <w:drawing>
          <wp:anchor distT="0" distB="0" distL="114300" distR="114300" simplePos="0" relativeHeight="251709440" behindDoc="0" locked="0" layoutInCell="1" allowOverlap="1" wp14:anchorId="61CE0980" wp14:editId="36BECAA6">
            <wp:simplePos x="0" y="0"/>
            <wp:positionH relativeFrom="column">
              <wp:posOffset>1039495</wp:posOffset>
            </wp:positionH>
            <wp:positionV relativeFrom="paragraph">
              <wp:posOffset>1569085</wp:posOffset>
            </wp:positionV>
            <wp:extent cx="3996690" cy="488315"/>
            <wp:effectExtent l="25400" t="25400" r="29210" b="19685"/>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96690" cy="488315"/>
                    </a:xfrm>
                    <a:prstGeom prst="rect">
                      <a:avLst/>
                    </a:prstGeom>
                    <a:ln w="19050">
                      <a:solidFill>
                        <a:schemeClr val="accent4">
                          <a:lumMod val="60000"/>
                          <a:lumOff val="40000"/>
                        </a:schemeClr>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08C63ACF" wp14:editId="313AB28F">
            <wp:simplePos x="0" y="0"/>
            <wp:positionH relativeFrom="column">
              <wp:posOffset>109855</wp:posOffset>
            </wp:positionH>
            <wp:positionV relativeFrom="paragraph">
              <wp:posOffset>702310</wp:posOffset>
            </wp:positionV>
            <wp:extent cx="6080760" cy="866775"/>
            <wp:effectExtent l="0" t="0" r="254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l="1782"/>
                    <a:stretch/>
                  </pic:blipFill>
                  <pic:spPr bwMode="auto">
                    <a:xfrm>
                      <a:off x="0" y="0"/>
                      <a:ext cx="6080760" cy="866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75C02A96" wp14:editId="0C48A29D">
                <wp:simplePos x="0" y="0"/>
                <wp:positionH relativeFrom="column">
                  <wp:posOffset>299085</wp:posOffset>
                </wp:positionH>
                <wp:positionV relativeFrom="paragraph">
                  <wp:posOffset>2132965</wp:posOffset>
                </wp:positionV>
                <wp:extent cx="5407025" cy="635"/>
                <wp:effectExtent l="0" t="0" r="3175" b="4445"/>
                <wp:wrapTopAndBottom/>
                <wp:docPr id="4" name="Text Box 4"/>
                <wp:cNvGraphicFramePr/>
                <a:graphic xmlns:a="http://schemas.openxmlformats.org/drawingml/2006/main">
                  <a:graphicData uri="http://schemas.microsoft.com/office/word/2010/wordprocessingShape">
                    <wps:wsp>
                      <wps:cNvSpPr txBox="1"/>
                      <wps:spPr>
                        <a:xfrm>
                          <a:off x="0" y="0"/>
                          <a:ext cx="5407025" cy="635"/>
                        </a:xfrm>
                        <a:prstGeom prst="rect">
                          <a:avLst/>
                        </a:prstGeom>
                        <a:solidFill>
                          <a:prstClr val="white"/>
                        </a:solidFill>
                        <a:ln>
                          <a:noFill/>
                        </a:ln>
                      </wps:spPr>
                      <wps:txbx>
                        <w:txbxContent>
                          <w:p w14:paraId="4539EA26" w14:textId="4EBD639F" w:rsidR="0005012F" w:rsidRPr="00A51A0D" w:rsidRDefault="0005012F" w:rsidP="0005012F">
                            <w:pPr>
                              <w:pStyle w:val="Caption"/>
                              <w:jc w:val="center"/>
                              <w:rPr>
                                <w:noProof/>
                              </w:rPr>
                            </w:pPr>
                            <w:r>
                              <w:t xml:space="preserve">Figure </w:t>
                            </w:r>
                            <w:fldSimple w:instr=" SEQ Figure \* ARABIC ">
                              <w:r w:rsidR="00F023D9">
                                <w:rPr>
                                  <w:noProof/>
                                </w:rPr>
                                <w:t>14</w:t>
                              </w:r>
                            </w:fldSimple>
                            <w:r>
                              <w:t xml:space="preserve">: List of people who borrowed book in </w:t>
                            </w:r>
                            <w:r w:rsidR="00D20E94">
                              <w:t>Polish</w:t>
                            </w:r>
                            <w:r>
                              <w:t xml:space="preserve"> between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C02A96" id="Text Box 4" o:spid="_x0000_s1039" type="#_x0000_t202" style="position:absolute;margin-left:23.55pt;margin-top:167.95pt;width:425.7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" stroked="f">
                <v:textbox style="mso-fit-shape-to-text:t" inset="0,0,0,0">
                  <w:txbxContent>
                    <w:p w14:paraId="4539EA26" w14:textId="4EBD639F" w:rsidR="0005012F" w:rsidRPr="00A51A0D" w:rsidRDefault="0005012F" w:rsidP="0005012F">
                      <w:pPr>
                        <w:pStyle w:val="Caption"/>
                        <w:jc w:val="center"/>
                        <w:rPr>
                          <w:noProof/>
                        </w:rPr>
                      </w:pPr>
                      <w:r>
                        <w:t xml:space="preserve">Figure </w:t>
                      </w:r>
                      <w:fldSimple w:instr=" SEQ Figure \* ARABIC ">
                        <w:r w:rsidR="00F023D9">
                          <w:rPr>
                            <w:noProof/>
                          </w:rPr>
                          <w:t>14</w:t>
                        </w:r>
                      </w:fldSimple>
                      <w:r>
                        <w:t xml:space="preserve">: List of people who borrowed book in </w:t>
                      </w:r>
                      <w:r w:rsidR="00D20E94">
                        <w:t>Polish</w:t>
                      </w:r>
                      <w:r>
                        <w:t xml:space="preserve"> between specific date</w:t>
                      </w:r>
                    </w:p>
                  </w:txbxContent>
                </v:textbox>
                <w10:wrap type="topAndBottom"/>
              </v:shape>
            </w:pict>
          </mc:Fallback>
        </mc:AlternateContent>
      </w:r>
      <w:r w:rsidR="0005012F">
        <w:rPr>
          <w:b/>
          <w:bCs/>
        </w:rPr>
        <w:tab/>
      </w:r>
      <w:r w:rsidR="0005012F">
        <w:t xml:space="preserve">Now I will present some random query. First, I will try to find who rented book in </w:t>
      </w:r>
      <w:r>
        <w:t>Polish</w:t>
      </w:r>
      <w:r w:rsidR="0005012F">
        <w:t xml:space="preserve"> between 2019-05-02 and 2021-02-03:</w:t>
      </w:r>
    </w:p>
    <w:p w14:paraId="3AA3D9CC" w14:textId="3B7BD643" w:rsidR="0005012F" w:rsidRDefault="0005012F" w:rsidP="001119ED">
      <w:pPr>
        <w:ind w:firstLine="0"/>
      </w:pPr>
    </w:p>
    <w:p w14:paraId="1BBB1F41" w14:textId="77777777" w:rsidR="0054309E" w:rsidRDefault="00D20E94" w:rsidP="001119ED">
      <w:pPr>
        <w:ind w:firstLine="0"/>
      </w:pPr>
      <w:r>
        <w:tab/>
      </w:r>
    </w:p>
    <w:p w14:paraId="557DB480" w14:textId="77777777" w:rsidR="0054309E" w:rsidRDefault="0054309E">
      <w:r>
        <w:br w:type="page"/>
      </w:r>
    </w:p>
    <w:p w14:paraId="32FFBBC7" w14:textId="733B650C" w:rsidR="009F4753" w:rsidRDefault="00F023D9" w:rsidP="0054309E">
      <w:r>
        <w:rPr>
          <w:noProof/>
        </w:rPr>
        <w:lastRenderedPageBreak/>
        <mc:AlternateContent>
          <mc:Choice Requires="wps">
            <w:drawing>
              <wp:anchor distT="0" distB="0" distL="114300" distR="114300" simplePos="0" relativeHeight="251716608" behindDoc="0" locked="0" layoutInCell="1" allowOverlap="1" wp14:anchorId="48A07505" wp14:editId="7F111801">
                <wp:simplePos x="0" y="0"/>
                <wp:positionH relativeFrom="column">
                  <wp:posOffset>735965</wp:posOffset>
                </wp:positionH>
                <wp:positionV relativeFrom="paragraph">
                  <wp:posOffset>1504315</wp:posOffset>
                </wp:positionV>
                <wp:extent cx="4012565" cy="635"/>
                <wp:effectExtent l="0" t="0" r="635" b="4445"/>
                <wp:wrapTopAndBottom/>
                <wp:docPr id="11" name="Text Box 11"/>
                <wp:cNvGraphicFramePr/>
                <a:graphic xmlns:a="http://schemas.openxmlformats.org/drawingml/2006/main">
                  <a:graphicData uri="http://schemas.microsoft.com/office/word/2010/wordprocessingShape">
                    <wps:wsp>
                      <wps:cNvSpPr txBox="1"/>
                      <wps:spPr>
                        <a:xfrm>
                          <a:off x="0" y="0"/>
                          <a:ext cx="4012565" cy="635"/>
                        </a:xfrm>
                        <a:prstGeom prst="rect">
                          <a:avLst/>
                        </a:prstGeom>
                        <a:solidFill>
                          <a:prstClr val="white"/>
                        </a:solidFill>
                        <a:ln>
                          <a:noFill/>
                        </a:ln>
                      </wps:spPr>
                      <wps:txbx>
                        <w:txbxContent>
                          <w:p w14:paraId="0C695135" w14:textId="51802822" w:rsidR="00F023D9" w:rsidRPr="00771358" w:rsidRDefault="00F023D9" w:rsidP="00F023D9">
                            <w:pPr>
                              <w:pStyle w:val="Caption"/>
                              <w:jc w:val="center"/>
                              <w:rPr>
                                <w:noProof/>
                              </w:rPr>
                            </w:pPr>
                            <w:r>
                              <w:t xml:space="preserve">Figure </w:t>
                            </w:r>
                            <w:fldSimple w:instr=" SEQ Figure \* ARABIC ">
                              <w:r>
                                <w:rPr>
                                  <w:noProof/>
                                </w:rPr>
                                <w:t>15</w:t>
                              </w:r>
                            </w:fldSimple>
                            <w:r>
                              <w:t>: List of number of positive Game of Thrones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A07505" id="Text Box 11" o:spid="_x0000_s1040" type="#_x0000_t202" style="position:absolute;left:0;text-align:left;margin-left:57.95pt;margin-top:118.45pt;width:315.9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" stroked="f">
                <v:textbox style="mso-fit-shape-to-text:t" inset="0,0,0,0">
                  <w:txbxContent>
                    <w:p w14:paraId="0C695135" w14:textId="51802822" w:rsidR="00F023D9" w:rsidRPr="00771358" w:rsidRDefault="00F023D9" w:rsidP="00F023D9">
                      <w:pPr>
                        <w:pStyle w:val="Caption"/>
                        <w:jc w:val="center"/>
                        <w:rPr>
                          <w:noProof/>
                        </w:rPr>
                      </w:pPr>
                      <w:r>
                        <w:t xml:space="preserve">Figure </w:t>
                      </w:r>
                      <w:fldSimple w:instr=" SEQ Figure \* ARABIC ">
                        <w:r>
                          <w:rPr>
                            <w:noProof/>
                          </w:rPr>
                          <w:t>15</w:t>
                        </w:r>
                      </w:fldSimple>
                      <w:r>
                        <w:t>: List of number of positive Game of Thrones reviews</w:t>
                      </w:r>
                    </w:p>
                  </w:txbxContent>
                </v:textbox>
                <w10:wrap type="topAndBottom"/>
              </v:shape>
            </w:pict>
          </mc:Fallback>
        </mc:AlternateContent>
      </w:r>
      <w:r>
        <w:rPr>
          <w:noProof/>
        </w:rPr>
        <w:drawing>
          <wp:anchor distT="0" distB="0" distL="114300" distR="114300" simplePos="0" relativeHeight="251714560" behindDoc="0" locked="0" layoutInCell="1" allowOverlap="1" wp14:anchorId="2442EE2E" wp14:editId="2D30D8C4">
            <wp:simplePos x="0" y="0"/>
            <wp:positionH relativeFrom="column">
              <wp:posOffset>1593850</wp:posOffset>
            </wp:positionH>
            <wp:positionV relativeFrom="paragraph">
              <wp:posOffset>1043305</wp:posOffset>
            </wp:positionV>
            <wp:extent cx="2107565" cy="404495"/>
            <wp:effectExtent l="25400" t="25400" r="26035" b="273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2107565" cy="404495"/>
                    </a:xfrm>
                    <a:prstGeom prst="rect">
                      <a:avLst/>
                    </a:prstGeom>
                    <a:ln w="19050">
                      <a:solidFill>
                        <a:schemeClr val="accent3">
                          <a:lumMod val="60000"/>
                          <a:lumOff val="40000"/>
                        </a:schemeClr>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46DBAA29" wp14:editId="52ADA3C6">
            <wp:simplePos x="0" y="0"/>
            <wp:positionH relativeFrom="column">
              <wp:posOffset>1010920</wp:posOffset>
            </wp:positionH>
            <wp:positionV relativeFrom="paragraph">
              <wp:posOffset>347345</wp:posOffset>
            </wp:positionV>
            <wp:extent cx="3434080" cy="702310"/>
            <wp:effectExtent l="0" t="0" r="0" b="0"/>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34080" cy="702310"/>
                    </a:xfrm>
                    <a:prstGeom prst="rect">
                      <a:avLst/>
                    </a:prstGeom>
                  </pic:spPr>
                </pic:pic>
              </a:graphicData>
            </a:graphic>
            <wp14:sizeRelH relativeFrom="page">
              <wp14:pctWidth>0</wp14:pctWidth>
            </wp14:sizeRelH>
            <wp14:sizeRelV relativeFrom="page">
              <wp14:pctHeight>0</wp14:pctHeight>
            </wp14:sizeRelV>
          </wp:anchor>
        </w:drawing>
      </w:r>
      <w:r w:rsidR="00D20E94">
        <w:t xml:space="preserve">Next let’s count how many </w:t>
      </w:r>
      <w:r>
        <w:t>reviews over 2 stars does “Game of thrones” have?</w:t>
      </w:r>
    </w:p>
    <w:p w14:paraId="593DA34C" w14:textId="0AA57BE4" w:rsidR="00593D70" w:rsidRPr="0005012F" w:rsidRDefault="00F023D9" w:rsidP="0054309E">
      <w:r>
        <w:t>On the figure above we can see that out of 3 reviews only 1 has more than 2 stars.</w:t>
      </w:r>
    </w:p>
    <w:p w14:paraId="320F9065" w14:textId="7D5A12C2" w:rsidR="00D23DC9" w:rsidRPr="0005012F" w:rsidRDefault="00D23DC9" w:rsidP="001119ED">
      <w:pPr>
        <w:ind w:firstLine="0"/>
        <w:rPr>
          <w:b/>
          <w:bCs/>
        </w:rPr>
      </w:pPr>
      <w:r w:rsidRPr="00D23DC9">
        <w:rPr>
          <w:b/>
        </w:rPr>
        <w:t>Conclusions</w:t>
      </w:r>
    </w:p>
    <w:p w14:paraId="1A234377" w14:textId="3FAAB616" w:rsidR="00D23DC9" w:rsidRPr="00D23DC9" w:rsidRDefault="00D23DC9" w:rsidP="005659CE">
      <w:pPr>
        <w:jc w:val="both"/>
      </w:pPr>
      <w:r>
        <w:t xml:space="preserve">I created database for public libraries for the Database System Design project. Database consists of 16 tables each consists of different lists crucial for the flawless work of most public libraries. The database consists of list of </w:t>
      </w:r>
      <w:r w:rsidR="005659CE">
        <w:t>customers</w:t>
      </w:r>
      <w:r>
        <w:t xml:space="preserve"> and their information so that employees may have more insight into the person they rent the book to. The list of books lets people get more familiar with what kind of book they can rent, who is the author, where they can find it, or even see how many pages </w:t>
      </w:r>
      <w:r w:rsidR="005659CE">
        <w:t>it has</w:t>
      </w:r>
      <w:r>
        <w:t xml:space="preserve">. </w:t>
      </w:r>
      <w:r w:rsidR="00452092">
        <w:t xml:space="preserve">Review table helps customers choose the book they were not sure if they want. Renting list consists of information about the borrowed books, employee may check who borrowed which book and when. Created by me views may help employees check if certain book is available or if person who wants to borrow it is banned from this library due to the number of penalties.  After inserting information into the </w:t>
      </w:r>
      <w:r w:rsidR="005659CE">
        <w:t>database,</w:t>
      </w:r>
      <w:r w:rsidR="00452092">
        <w:t xml:space="preserve"> we were able to see some examples of usefulness of this database. </w:t>
      </w:r>
    </w:p>
    <w:sectPr w:rsidR="00D23DC9" w:rsidRPr="00D23DC9" w:rsidSect="00323F0E">
      <w:headerReference w:type="default" r:id="rId31"/>
      <w:headerReference w:type="first" r:id="rId32"/>
      <w:footnotePr>
        <w:pos w:val="beneathText"/>
      </w:footnotePr>
      <w:pgSz w:w="12240" w:h="15840"/>
      <w:pgMar w:top="1135" w:right="1440" w:bottom="709"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BFA2B2" w14:textId="77777777" w:rsidR="006C1438" w:rsidRDefault="006C1438">
      <w:pPr>
        <w:spacing w:line="240" w:lineRule="auto"/>
      </w:pPr>
      <w:r>
        <w:separator/>
      </w:r>
    </w:p>
    <w:p w14:paraId="4AD165D3" w14:textId="77777777" w:rsidR="006C1438" w:rsidRDefault="006C1438"/>
  </w:endnote>
  <w:endnote w:type="continuationSeparator" w:id="0">
    <w:p w14:paraId="433EED65" w14:textId="77777777" w:rsidR="006C1438" w:rsidRDefault="006C1438">
      <w:pPr>
        <w:spacing w:line="240" w:lineRule="auto"/>
      </w:pPr>
      <w:r>
        <w:continuationSeparator/>
      </w:r>
    </w:p>
    <w:p w14:paraId="60262484" w14:textId="77777777" w:rsidR="006C1438" w:rsidRDefault="006C14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A3A8B" w14:textId="77777777" w:rsidR="006C1438" w:rsidRDefault="006C1438">
      <w:pPr>
        <w:spacing w:line="240" w:lineRule="auto"/>
      </w:pPr>
      <w:r>
        <w:separator/>
      </w:r>
    </w:p>
    <w:p w14:paraId="7CD4E87E" w14:textId="77777777" w:rsidR="006C1438" w:rsidRDefault="006C1438"/>
  </w:footnote>
  <w:footnote w:type="continuationSeparator" w:id="0">
    <w:p w14:paraId="7C76C3F0" w14:textId="77777777" w:rsidR="006C1438" w:rsidRDefault="006C1438">
      <w:pPr>
        <w:spacing w:line="240" w:lineRule="auto"/>
      </w:pPr>
      <w:r>
        <w:continuationSeparator/>
      </w:r>
    </w:p>
    <w:p w14:paraId="7347D9B4" w14:textId="77777777" w:rsidR="006C1438" w:rsidRDefault="006C14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63C15" w14:textId="77777777" w:rsidR="000A32A7" w:rsidRDefault="006C1438">
    <w:pPr>
      <w:pStyle w:val="Header"/>
    </w:pPr>
    <w:sdt>
      <w:sdtPr>
        <w:rPr>
          <w:rStyle w:val="Strong"/>
        </w:rPr>
        <w:alias w:val="Running head"/>
        <w:tag w:val=""/>
        <w:id w:val="-804549374"/>
        <w:placeholder>
          <w:docPart w:val="92317DC0040746FE850E32A08A5B29B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A32A7">
          <w:rPr>
            <w:rStyle w:val="Strong"/>
            <w:lang w:val="pl-PL"/>
          </w:rPr>
          <w:t>Piotr Wesoły 5tcs2 223953</w:t>
        </w:r>
      </w:sdtContent>
    </w:sdt>
    <w:r w:rsidR="000A32A7">
      <w:rPr>
        <w:rStyle w:val="Strong"/>
      </w:rPr>
      <w:ptab w:relativeTo="margin" w:alignment="right" w:leader="none"/>
    </w:r>
    <w:r w:rsidR="000A32A7">
      <w:rPr>
        <w:rStyle w:val="Strong"/>
      </w:rPr>
      <w:fldChar w:fldCharType="begin"/>
    </w:r>
    <w:r w:rsidR="000A32A7">
      <w:rPr>
        <w:rStyle w:val="Strong"/>
      </w:rPr>
      <w:instrText xml:space="preserve"> PAGE   \* MERGEFORMAT </w:instrText>
    </w:r>
    <w:r w:rsidR="000A32A7">
      <w:rPr>
        <w:rStyle w:val="Strong"/>
      </w:rPr>
      <w:fldChar w:fldCharType="separate"/>
    </w:r>
    <w:r w:rsidR="00452092">
      <w:rPr>
        <w:rStyle w:val="Strong"/>
        <w:noProof/>
      </w:rPr>
      <w:t>11</w:t>
    </w:r>
    <w:r w:rsidR="000A32A7">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BD4CE" w14:textId="77777777" w:rsidR="000A32A7" w:rsidRDefault="006C1438" w:rsidP="00F74269">
    <w:pPr>
      <w:pStyle w:val="Header"/>
      <w:jc w:val="center"/>
      <w:rPr>
        <w:rStyle w:val="Strong"/>
      </w:rPr>
    </w:pPr>
    <w:sdt>
      <w:sdtPr>
        <w:rPr>
          <w:rStyle w:val="Strong"/>
        </w:rPr>
        <w:alias w:val="Running head"/>
        <w:tag w:val=""/>
        <w:id w:val="-762224918"/>
        <w:placeholder>
          <w:docPart w:val="CE493B7AA801469A94BC694DDAA373BC"/>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A32A7">
          <w:rPr>
            <w:rStyle w:val="Strong"/>
            <w:lang w:val="pl-PL"/>
          </w:rPr>
          <w:t>Piotr Wesoły 5tcs2 223953</w:t>
        </w:r>
      </w:sdtContent>
    </w:sdt>
    <w:r w:rsidR="000A32A7">
      <w:rPr>
        <w:rStyle w:val="Strong"/>
      </w:rPr>
      <w:ptab w:relativeTo="margin" w:alignment="right" w:leader="none"/>
    </w:r>
    <w:r w:rsidR="000A32A7">
      <w:rPr>
        <w:rStyle w:val="Strong"/>
      </w:rPr>
      <w:fldChar w:fldCharType="begin"/>
    </w:r>
    <w:r w:rsidR="000A32A7">
      <w:rPr>
        <w:rStyle w:val="Strong"/>
      </w:rPr>
      <w:instrText xml:space="preserve"> PAGE   \* MERGEFORMAT </w:instrText>
    </w:r>
    <w:r w:rsidR="000A32A7">
      <w:rPr>
        <w:rStyle w:val="Strong"/>
      </w:rPr>
      <w:fldChar w:fldCharType="separate"/>
    </w:r>
    <w:r w:rsidR="00452092">
      <w:rPr>
        <w:rStyle w:val="Strong"/>
        <w:noProof/>
      </w:rPr>
      <w:t>1</w:t>
    </w:r>
    <w:r w:rsidR="000A32A7">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27E6B8A"/>
    <w:multiLevelType w:val="hybridMultilevel"/>
    <w:tmpl w:val="A3B858E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2DD87461"/>
    <w:multiLevelType w:val="hybridMultilevel"/>
    <w:tmpl w:val="1F822B9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15:restartNumberingAfterBreak="0">
    <w:nsid w:val="2ECC041F"/>
    <w:multiLevelType w:val="hybridMultilevel"/>
    <w:tmpl w:val="A420F1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6C16B4D"/>
    <w:multiLevelType w:val="hybridMultilevel"/>
    <w:tmpl w:val="B3F8C2EE"/>
    <w:lvl w:ilvl="0" w:tplc="D0AE1840">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6" w15:restartNumberingAfterBreak="0">
    <w:nsid w:val="61827B10"/>
    <w:multiLevelType w:val="hybridMultilevel"/>
    <w:tmpl w:val="B4CA27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64B7039D"/>
    <w:multiLevelType w:val="hybridMultilevel"/>
    <w:tmpl w:val="AC6E705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8" w15:restartNumberingAfterBreak="0">
    <w:nsid w:val="6CD0435C"/>
    <w:multiLevelType w:val="hybridMultilevel"/>
    <w:tmpl w:val="57A84202"/>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1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0"/>
  </w:num>
  <w:num w:numId="13">
    <w:abstractNumId w:val="14"/>
  </w:num>
  <w:num w:numId="14">
    <w:abstractNumId w:val="13"/>
  </w:num>
  <w:num w:numId="15">
    <w:abstractNumId w:val="19"/>
  </w:num>
  <w:num w:numId="16">
    <w:abstractNumId w:val="15"/>
  </w:num>
  <w:num w:numId="17">
    <w:abstractNumId w:val="18"/>
  </w:num>
  <w:num w:numId="18">
    <w:abstractNumId w:val="11"/>
  </w:num>
  <w:num w:numId="19">
    <w:abstractNumId w:val="12"/>
  </w:num>
  <w:num w:numId="20">
    <w:abstractNumId w:val="10"/>
  </w:num>
  <w:num w:numId="21">
    <w:abstractNumId w:val="17"/>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269"/>
    <w:rsid w:val="0000308E"/>
    <w:rsid w:val="00022238"/>
    <w:rsid w:val="0005012F"/>
    <w:rsid w:val="0008281E"/>
    <w:rsid w:val="00085F4B"/>
    <w:rsid w:val="00087D33"/>
    <w:rsid w:val="000A13CF"/>
    <w:rsid w:val="000A32A7"/>
    <w:rsid w:val="000A78C6"/>
    <w:rsid w:val="000B5B7B"/>
    <w:rsid w:val="000D0F6E"/>
    <w:rsid w:val="000D3F41"/>
    <w:rsid w:val="000D5947"/>
    <w:rsid w:val="000D7873"/>
    <w:rsid w:val="000E2BE7"/>
    <w:rsid w:val="00103209"/>
    <w:rsid w:val="001119ED"/>
    <w:rsid w:val="00115215"/>
    <w:rsid w:val="001550D4"/>
    <w:rsid w:val="001D3023"/>
    <w:rsid w:val="002305C8"/>
    <w:rsid w:val="002B4EED"/>
    <w:rsid w:val="002C2B07"/>
    <w:rsid w:val="002C3A94"/>
    <w:rsid w:val="002F7079"/>
    <w:rsid w:val="00323F0E"/>
    <w:rsid w:val="00324DC2"/>
    <w:rsid w:val="00355DCA"/>
    <w:rsid w:val="003A04A6"/>
    <w:rsid w:val="003A3054"/>
    <w:rsid w:val="003C4050"/>
    <w:rsid w:val="003D5BD3"/>
    <w:rsid w:val="003E71F4"/>
    <w:rsid w:val="003F6DF8"/>
    <w:rsid w:val="00452092"/>
    <w:rsid w:val="00470514"/>
    <w:rsid w:val="004844EB"/>
    <w:rsid w:val="004C0662"/>
    <w:rsid w:val="004C1AB0"/>
    <w:rsid w:val="004C4297"/>
    <w:rsid w:val="004D6232"/>
    <w:rsid w:val="00537BC4"/>
    <w:rsid w:val="0054309E"/>
    <w:rsid w:val="005449ED"/>
    <w:rsid w:val="005465D6"/>
    <w:rsid w:val="00551A02"/>
    <w:rsid w:val="005534FA"/>
    <w:rsid w:val="005659CE"/>
    <w:rsid w:val="00593D70"/>
    <w:rsid w:val="005D3A03"/>
    <w:rsid w:val="005D7669"/>
    <w:rsid w:val="005E1AE4"/>
    <w:rsid w:val="00652B96"/>
    <w:rsid w:val="00670019"/>
    <w:rsid w:val="006C1438"/>
    <w:rsid w:val="006D5121"/>
    <w:rsid w:val="006D77A2"/>
    <w:rsid w:val="006F6859"/>
    <w:rsid w:val="007176F8"/>
    <w:rsid w:val="0075279A"/>
    <w:rsid w:val="007607E8"/>
    <w:rsid w:val="00761F74"/>
    <w:rsid w:val="0076247E"/>
    <w:rsid w:val="0076264D"/>
    <w:rsid w:val="0077062A"/>
    <w:rsid w:val="00795C6B"/>
    <w:rsid w:val="007A5C33"/>
    <w:rsid w:val="007C729D"/>
    <w:rsid w:val="007E1E1B"/>
    <w:rsid w:val="008002C0"/>
    <w:rsid w:val="0087770C"/>
    <w:rsid w:val="008B30AE"/>
    <w:rsid w:val="008C4553"/>
    <w:rsid w:val="008C5323"/>
    <w:rsid w:val="00922DF6"/>
    <w:rsid w:val="009300AC"/>
    <w:rsid w:val="009465D5"/>
    <w:rsid w:val="00961E2D"/>
    <w:rsid w:val="009732F1"/>
    <w:rsid w:val="00980B3E"/>
    <w:rsid w:val="009A6A3B"/>
    <w:rsid w:val="009B5870"/>
    <w:rsid w:val="009C00B9"/>
    <w:rsid w:val="009D2058"/>
    <w:rsid w:val="009E4F7E"/>
    <w:rsid w:val="009F4753"/>
    <w:rsid w:val="00A372EF"/>
    <w:rsid w:val="00A51205"/>
    <w:rsid w:val="00A736BD"/>
    <w:rsid w:val="00AB27DE"/>
    <w:rsid w:val="00AC3E12"/>
    <w:rsid w:val="00AF0828"/>
    <w:rsid w:val="00AF18A3"/>
    <w:rsid w:val="00B3630C"/>
    <w:rsid w:val="00B43B58"/>
    <w:rsid w:val="00B60EE1"/>
    <w:rsid w:val="00B63991"/>
    <w:rsid w:val="00B66361"/>
    <w:rsid w:val="00B823AA"/>
    <w:rsid w:val="00BA45DB"/>
    <w:rsid w:val="00BA561B"/>
    <w:rsid w:val="00BC0006"/>
    <w:rsid w:val="00BD76CE"/>
    <w:rsid w:val="00BD7F7C"/>
    <w:rsid w:val="00BE0F7B"/>
    <w:rsid w:val="00BE7424"/>
    <w:rsid w:val="00BF4184"/>
    <w:rsid w:val="00C0601E"/>
    <w:rsid w:val="00C31D30"/>
    <w:rsid w:val="00C56A65"/>
    <w:rsid w:val="00C76B3F"/>
    <w:rsid w:val="00C83E32"/>
    <w:rsid w:val="00CD5BD2"/>
    <w:rsid w:val="00CD6E39"/>
    <w:rsid w:val="00CE0DAE"/>
    <w:rsid w:val="00CF6E91"/>
    <w:rsid w:val="00D20E94"/>
    <w:rsid w:val="00D228C8"/>
    <w:rsid w:val="00D23DC9"/>
    <w:rsid w:val="00D35C67"/>
    <w:rsid w:val="00D85B68"/>
    <w:rsid w:val="00DB65C1"/>
    <w:rsid w:val="00DD6A96"/>
    <w:rsid w:val="00DE5C2B"/>
    <w:rsid w:val="00E06C7D"/>
    <w:rsid w:val="00E14301"/>
    <w:rsid w:val="00E210F2"/>
    <w:rsid w:val="00E6004D"/>
    <w:rsid w:val="00E7792B"/>
    <w:rsid w:val="00E81978"/>
    <w:rsid w:val="00EC327F"/>
    <w:rsid w:val="00EF5712"/>
    <w:rsid w:val="00F023D9"/>
    <w:rsid w:val="00F379B7"/>
    <w:rsid w:val="00F525FA"/>
    <w:rsid w:val="00F74269"/>
    <w:rsid w:val="00FA5F71"/>
    <w:rsid w:val="00FD329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7FABE"/>
  <w15:chartTrackingRefBased/>
  <w15:docId w15:val="{A7DC3AFD-265D-4BE9-96DD-0885223F2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semiHidden/>
    <w:unhideWhenUsed/>
    <w:rsid w:val="000E2B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381389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489187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9842052">
      <w:bodyDiv w:val="1"/>
      <w:marLeft w:val="0"/>
      <w:marRight w:val="0"/>
      <w:marTop w:val="0"/>
      <w:marBottom w:val="0"/>
      <w:divBdr>
        <w:top w:val="none" w:sz="0" w:space="0" w:color="auto"/>
        <w:left w:val="none" w:sz="0" w:space="0" w:color="auto"/>
        <w:bottom w:val="none" w:sz="0" w:space="0" w:color="auto"/>
        <w:right w:val="none" w:sz="0" w:space="0" w:color="auto"/>
      </w:divBdr>
      <w:divsChild>
        <w:div w:id="989402957">
          <w:marLeft w:val="0"/>
          <w:marRight w:val="0"/>
          <w:marTop w:val="0"/>
          <w:marBottom w:val="0"/>
          <w:divBdr>
            <w:top w:val="none" w:sz="0" w:space="0" w:color="auto"/>
            <w:left w:val="none" w:sz="0" w:space="0" w:color="auto"/>
            <w:bottom w:val="none" w:sz="0" w:space="0" w:color="auto"/>
            <w:right w:val="none" w:sz="0" w:space="0" w:color="auto"/>
          </w:divBdr>
        </w:div>
      </w:divsChild>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otr%20Happy\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716B49092DD4CCE93B1D31AA5113103"/>
        <w:category>
          <w:name w:val="General"/>
          <w:gallery w:val="placeholder"/>
        </w:category>
        <w:types>
          <w:type w:val="bbPlcHdr"/>
        </w:types>
        <w:behaviors>
          <w:behavior w:val="content"/>
        </w:behaviors>
        <w:guid w:val="{A0D215DC-46CA-42AF-B6B4-6A54C2D40CB3}"/>
      </w:docPartPr>
      <w:docPartBody>
        <w:p w:rsidR="00355650" w:rsidRDefault="004007B6">
          <w:pPr>
            <w:pStyle w:val="A716B49092DD4CCE93B1D31AA5113103"/>
          </w:pPr>
          <w:r>
            <w:t>[Title Here, up to 12 Words, on One to Two Lines]</w:t>
          </w:r>
        </w:p>
      </w:docPartBody>
    </w:docPart>
    <w:docPart>
      <w:docPartPr>
        <w:name w:val="92317DC0040746FE850E32A08A5B29BE"/>
        <w:category>
          <w:name w:val="General"/>
          <w:gallery w:val="placeholder"/>
        </w:category>
        <w:types>
          <w:type w:val="bbPlcHdr"/>
        </w:types>
        <w:behaviors>
          <w:behavior w:val="content"/>
        </w:behaviors>
        <w:guid w:val="{4235BE05-F171-468A-8ED5-AB93D01FE752}"/>
      </w:docPartPr>
      <w:docPartBody>
        <w:p w:rsidR="00355650" w:rsidRDefault="004007B6">
          <w:pPr>
            <w:pStyle w:val="92317DC0040746FE850E32A08A5B29BE"/>
          </w:pPr>
          <w:r w:rsidRPr="005D3A03">
            <w:t>Figures title:</w:t>
          </w:r>
        </w:p>
      </w:docPartBody>
    </w:docPart>
    <w:docPart>
      <w:docPartPr>
        <w:name w:val="CE493B7AA801469A94BC694DDAA373BC"/>
        <w:category>
          <w:name w:val="General"/>
          <w:gallery w:val="placeholder"/>
        </w:category>
        <w:types>
          <w:type w:val="bbPlcHdr"/>
        </w:types>
        <w:behaviors>
          <w:behavior w:val="content"/>
        </w:behaviors>
        <w:guid w:val="{25F11417-F91B-4776-BD4E-C6616E52ACFB}"/>
      </w:docPartPr>
      <w:docPartBody>
        <w:p w:rsidR="00355650" w:rsidRDefault="004007B6">
          <w:pPr>
            <w:pStyle w:val="CE493B7AA801469A94BC694DDAA373B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7B6"/>
    <w:rsid w:val="00172376"/>
    <w:rsid w:val="001A2A74"/>
    <w:rsid w:val="001C1846"/>
    <w:rsid w:val="002B27C3"/>
    <w:rsid w:val="002E4AA1"/>
    <w:rsid w:val="00355650"/>
    <w:rsid w:val="003745EC"/>
    <w:rsid w:val="00377BD6"/>
    <w:rsid w:val="004007B6"/>
    <w:rsid w:val="00454E80"/>
    <w:rsid w:val="005D3E3E"/>
    <w:rsid w:val="00926764"/>
    <w:rsid w:val="009A72C2"/>
    <w:rsid w:val="009E5DDF"/>
    <w:rsid w:val="00CF2A51"/>
    <w:rsid w:val="00F2228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16B49092DD4CCE93B1D31AA5113103">
    <w:name w:val="A716B49092DD4CCE93B1D31AA5113103"/>
  </w:style>
  <w:style w:type="character" w:styleId="Emphasis">
    <w:name w:val="Emphasis"/>
    <w:basedOn w:val="DefaultParagraphFont"/>
    <w:uiPriority w:val="4"/>
    <w:unhideWhenUsed/>
    <w:qFormat/>
    <w:rPr>
      <w:i/>
      <w:iCs/>
    </w:rPr>
  </w:style>
  <w:style w:type="paragraph" w:customStyle="1" w:styleId="92317DC0040746FE850E32A08A5B29BE">
    <w:name w:val="92317DC0040746FE850E32A08A5B29BE"/>
  </w:style>
  <w:style w:type="paragraph" w:customStyle="1" w:styleId="CE493B7AA801469A94BC694DDAA373BC">
    <w:name w:val="CE493B7AA801469A94BC694DDAA373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Piotr Wesoły 5tcs2 223953</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5B4AD3-755F-4676-BDBC-C880519CC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C:\Users\Piotr Happy\AppData\Roaming\Microsoft\Templates\APA style report (6th edition).dotx</Template>
  <TotalTime>322</TotalTime>
  <Pages>12</Pages>
  <Words>1188</Words>
  <Characters>6774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Database Systems Design</vt:lpstr>
    </vt:vector>
  </TitlesOfParts>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Systems Design</dc:title>
  <dc:subject/>
  <dc:creator>Piotr Happy</dc:creator>
  <cp:keywords/>
  <dc:description/>
  <cp:lastModifiedBy>Piotr Wesoły</cp:lastModifiedBy>
  <cp:revision>16</cp:revision>
  <dcterms:created xsi:type="dcterms:W3CDTF">2021-01-16T10:38:00Z</dcterms:created>
  <dcterms:modified xsi:type="dcterms:W3CDTF">2021-01-18T19:07:00Z</dcterms:modified>
</cp:coreProperties>
</file>